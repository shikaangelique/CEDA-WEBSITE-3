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37144725"/>
        <w:docPartObj>
          <w:docPartGallery w:val="Cover Pages"/>
          <w:docPartUnique/>
        </w:docPartObj>
      </w:sdtPr>
      <w:sdtContent>
        <w:p w14:paraId="18DFF12A" w14:textId="6469F703" w:rsidR="00B60851" w:rsidRDefault="009474D8">
          <w:r>
            <w:rPr>
              <w:noProof/>
              <w:shd w:val="clear" w:color="auto" w:fill="E6E6E6"/>
            </w:rPr>
            <w:drawing>
              <wp:anchor distT="0" distB="0" distL="114300" distR="114300" simplePos="0" relativeHeight="251659263" behindDoc="1" locked="0" layoutInCell="1" allowOverlap="1" wp14:anchorId="15E88571" wp14:editId="0DF1ACCD">
                <wp:simplePos x="0" y="0"/>
                <wp:positionH relativeFrom="column">
                  <wp:posOffset>-531996</wp:posOffset>
                </wp:positionH>
                <wp:positionV relativeFrom="page">
                  <wp:posOffset>8545</wp:posOffset>
                </wp:positionV>
                <wp:extent cx="7571105" cy="10701343"/>
                <wp:effectExtent l="0" t="0" r="0" b="5080"/>
                <wp:wrapNone/>
                <wp:docPr id="263764250" name="Picture 26376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64250" name="Picture 2637642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1105" cy="10701343"/>
                        </a:xfrm>
                        <a:prstGeom prst="rect">
                          <a:avLst/>
                        </a:prstGeom>
                      </pic:spPr>
                    </pic:pic>
                  </a:graphicData>
                </a:graphic>
                <wp14:sizeRelH relativeFrom="page">
                  <wp14:pctWidth>0</wp14:pctWidth>
                </wp14:sizeRelH>
                <wp14:sizeRelV relativeFrom="page">
                  <wp14:pctHeight>0</wp14:pctHeight>
                </wp14:sizeRelV>
              </wp:anchor>
            </w:drawing>
          </w:r>
        </w:p>
        <w:p w14:paraId="69ED00E5" w14:textId="497D41B8" w:rsidR="00B60851" w:rsidRDefault="00141114">
          <w:pPr>
            <w:spacing w:line="240" w:lineRule="auto"/>
            <w:jc w:val="left"/>
            <w:rPr>
              <w:rFonts w:ascii="Verdana" w:eastAsia="Verdana" w:hAnsi="Verdana"/>
              <w:snapToGrid w:val="0"/>
              <w:sz w:val="18"/>
              <w:szCs w:val="18"/>
              <w:lang w:eastAsia="de-DE" w:bidi="en-US"/>
            </w:rPr>
          </w:pPr>
          <w:r>
            <w:rPr>
              <w:noProof/>
              <w:shd w:val="clear" w:color="auto" w:fill="E6E6E6"/>
            </w:rPr>
            <mc:AlternateContent>
              <mc:Choice Requires="wps">
                <w:drawing>
                  <wp:anchor distT="0" distB="0" distL="114300" distR="114300" simplePos="0" relativeHeight="251672576" behindDoc="0" locked="0" layoutInCell="1" allowOverlap="1" wp14:anchorId="1AE031CA" wp14:editId="13A056BD">
                    <wp:simplePos x="0" y="0"/>
                    <wp:positionH relativeFrom="column">
                      <wp:posOffset>183515</wp:posOffset>
                    </wp:positionH>
                    <wp:positionV relativeFrom="paragraph">
                      <wp:posOffset>4541520</wp:posOffset>
                    </wp:positionV>
                    <wp:extent cx="3469568" cy="3595685"/>
                    <wp:effectExtent l="0" t="0" r="0" b="0"/>
                    <wp:wrapNone/>
                    <wp:docPr id="683062487" name="Text Box 2"/>
                    <wp:cNvGraphicFramePr/>
                    <a:graphic xmlns:a="http://schemas.openxmlformats.org/drawingml/2006/main">
                      <a:graphicData uri="http://schemas.microsoft.com/office/word/2010/wordprocessingShape">
                        <wps:wsp>
                          <wps:cNvSpPr txBox="1"/>
                          <wps:spPr>
                            <a:xfrm>
                              <a:off x="0" y="0"/>
                              <a:ext cx="3469568" cy="3595685"/>
                            </a:xfrm>
                            <a:prstGeom prst="rect">
                              <a:avLst/>
                            </a:prstGeom>
                            <a:noFill/>
                            <a:ln w="6350">
                              <a:noFill/>
                            </a:ln>
                          </wps:spPr>
                          <wps:txbx>
                            <w:txbxContent>
                              <w:p w14:paraId="654F17D8" w14:textId="19F19241" w:rsidR="002406F6" w:rsidRPr="002406F6" w:rsidRDefault="00EE1F8D" w:rsidP="002406F6">
                                <w:pPr>
                                  <w:pStyle w:val="TitlePageMatter"/>
                                  <w:spacing w:after="10"/>
                                  <w:rPr>
                                    <w:color w:val="FFFFFF" w:themeColor="background1"/>
                                  </w:rPr>
                                </w:pPr>
                                <w:r>
                                  <w:rPr>
                                    <w:color w:val="FFFFFF" w:themeColor="background1"/>
                                  </w:rPr>
                                  <w:t xml:space="preserve">Group name or </w:t>
                                </w:r>
                                <w:proofErr w:type="gramStart"/>
                                <w:r>
                                  <w:rPr>
                                    <w:color w:val="FFFFFF" w:themeColor="background1"/>
                                  </w:rPr>
                                  <w:t>subtitle</w:t>
                                </w:r>
                                <w:proofErr w:type="gramEnd"/>
                                <w:r w:rsidR="002406F6" w:rsidRPr="002406F6">
                                  <w:rPr>
                                    <w:color w:val="FFFFFF" w:themeColor="background1"/>
                                  </w:rPr>
                                  <w:t xml:space="preserve"> </w:t>
                                </w:r>
                              </w:p>
                              <w:p w14:paraId="6857974C" w14:textId="51CFEAE9" w:rsidR="00141114" w:rsidRPr="004D063E" w:rsidRDefault="00EE1F8D" w:rsidP="00141114">
                                <w:pPr>
                                  <w:spacing w:line="168" w:lineRule="auto"/>
                                  <w:jc w:val="left"/>
                                  <w:rPr>
                                    <w:rFonts w:ascii="Arial Black" w:hAnsi="Arial Black"/>
                                    <w:b/>
                                    <w:bCs/>
                                    <w:color w:val="FFFFFF" w:themeColor="background1"/>
                                    <w:spacing w:val="10"/>
                                    <w:sz w:val="48"/>
                                    <w:szCs w:val="48"/>
                                  </w:rPr>
                                </w:pPr>
                                <w:r>
                                  <w:rPr>
                                    <w:rFonts w:ascii="Arial Black" w:hAnsi="Arial Black"/>
                                    <w:b/>
                                    <w:bCs/>
                                    <w:color w:val="FFFFFF" w:themeColor="background1"/>
                                    <w:spacing w:val="10"/>
                                    <w:sz w:val="48"/>
                                    <w:szCs w:val="48"/>
                                  </w:rPr>
                                  <w:t xml:space="preserve">MAIN </w:t>
                                </w:r>
                                <w:r w:rsidR="00141114">
                                  <w:rPr>
                                    <w:rFonts w:ascii="Arial Black" w:hAnsi="Arial Black"/>
                                    <w:b/>
                                    <w:bCs/>
                                    <w:color w:val="FFFFFF" w:themeColor="background1"/>
                                    <w:spacing w:val="10"/>
                                    <w:sz w:val="48"/>
                                    <w:szCs w:val="48"/>
                                  </w:rPr>
                                  <w:t xml:space="preserve">TITLE </w:t>
                                </w:r>
                                <w:r w:rsidR="00141114">
                                  <w:rPr>
                                    <w:rFonts w:ascii="Arial Black" w:hAnsi="Arial Black"/>
                                    <w:b/>
                                    <w:bCs/>
                                    <w:color w:val="FFFFFF" w:themeColor="background1"/>
                                    <w:spacing w:val="10"/>
                                    <w:sz w:val="48"/>
                                    <w:szCs w:val="48"/>
                                  </w:rPr>
                                  <w:br/>
                                </w:r>
                                <w:r w:rsidR="00141114">
                                  <w:rPr>
                                    <w:rFonts w:ascii="Arial Black" w:hAnsi="Arial Black"/>
                                    <w:b/>
                                    <w:bCs/>
                                    <w:color w:val="FFFFFF" w:themeColor="background1"/>
                                    <w:spacing w:val="10"/>
                                    <w:sz w:val="48"/>
                                    <w:szCs w:val="48"/>
                                  </w:rPr>
                                  <w:br/>
                                </w:r>
                                <w:r w:rsidR="00141114">
                                  <w:rPr>
                                    <w:rFonts w:ascii="Arial Black" w:hAnsi="Arial Black"/>
                                    <w:b/>
                                    <w:bCs/>
                                    <w:color w:val="FFFFFF" w:themeColor="background1"/>
                                    <w:spacing w:val="10"/>
                                    <w:sz w:val="48"/>
                                    <w:szCs w:val="48"/>
                                  </w:rPr>
                                  <w:br/>
                                </w:r>
                                <w:r w:rsidR="00141114">
                                  <w:rPr>
                                    <w:rFonts w:ascii="Arial Black" w:hAnsi="Arial Black"/>
                                    <w:b/>
                                    <w:bCs/>
                                    <w:color w:val="FFFFFF" w:themeColor="background1"/>
                                    <w:spacing w:val="10"/>
                                    <w:sz w:val="48"/>
                                    <w:szCs w:val="48"/>
                                  </w:rPr>
                                  <w:br/>
                                </w:r>
                              </w:p>
                              <w:p w14:paraId="5176492F" w14:textId="0F9D98BB" w:rsidR="00141114" w:rsidRPr="00141114" w:rsidRDefault="00141114" w:rsidP="00141114">
                                <w:pPr>
                                  <w:pStyle w:val="TitlePageMatter"/>
                                  <w:spacing w:line="260" w:lineRule="auto"/>
                                  <w:rPr>
                                    <w:color w:val="FFFFFF" w:themeColor="background1"/>
                                    <w:sz w:val="28"/>
                                    <w:szCs w:val="28"/>
                                  </w:rPr>
                                </w:pPr>
                                <w:r w:rsidRPr="00141114">
                                  <w:rPr>
                                    <w:color w:val="FFFFFF" w:themeColor="background1"/>
                                    <w:sz w:val="28"/>
                                    <w:szCs w:val="28"/>
                                  </w:rPr>
                                  <w:t>Author Information</w:t>
                                </w:r>
                              </w:p>
                            </w:txbxContent>
                          </wps:txbx>
                          <wps:bodyPr rot="0" spcFirstLastPara="0" vertOverflow="overflow" horzOverflow="overflow" vert="horz" wrap="square" lIns="90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E031CA" id="_x0000_t202" coordsize="21600,21600" o:spt="202" path="m,l,21600r21600,l21600,xe">
                    <v:stroke joinstyle="miter"/>
                    <v:path gradientshapeok="t" o:connecttype="rect"/>
                  </v:shapetype>
                  <v:shape id="Text Box 2" o:spid="_x0000_s1026" type="#_x0000_t202" style="position:absolute;margin-left:14.45pt;margin-top:357.6pt;width:273.2pt;height:283.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" filled="f" stroked="f" strokeweight=".5pt">
                    <v:textbox inset="2.5mm">
                      <w:txbxContent>
                        <w:p w14:paraId="654F17D8" w14:textId="19F19241" w:rsidR="002406F6" w:rsidRPr="002406F6" w:rsidRDefault="00EE1F8D" w:rsidP="002406F6">
                          <w:pPr>
                            <w:pStyle w:val="TitlePageMatter"/>
                            <w:spacing w:after="10"/>
                            <w:rPr>
                              <w:color w:val="FFFFFF" w:themeColor="background1"/>
                            </w:rPr>
                          </w:pPr>
                          <w:r>
                            <w:rPr>
                              <w:color w:val="FFFFFF" w:themeColor="background1"/>
                            </w:rPr>
                            <w:t xml:space="preserve">Group name or </w:t>
                          </w:r>
                          <w:proofErr w:type="gramStart"/>
                          <w:r>
                            <w:rPr>
                              <w:color w:val="FFFFFF" w:themeColor="background1"/>
                            </w:rPr>
                            <w:t>subtitle</w:t>
                          </w:r>
                          <w:proofErr w:type="gramEnd"/>
                          <w:r w:rsidR="002406F6" w:rsidRPr="002406F6">
                            <w:rPr>
                              <w:color w:val="FFFFFF" w:themeColor="background1"/>
                            </w:rPr>
                            <w:t xml:space="preserve"> </w:t>
                          </w:r>
                        </w:p>
                        <w:p w14:paraId="6857974C" w14:textId="51CFEAE9" w:rsidR="00141114" w:rsidRPr="004D063E" w:rsidRDefault="00EE1F8D" w:rsidP="00141114">
                          <w:pPr>
                            <w:spacing w:line="168" w:lineRule="auto"/>
                            <w:jc w:val="left"/>
                            <w:rPr>
                              <w:rFonts w:ascii="Arial Black" w:hAnsi="Arial Black"/>
                              <w:b/>
                              <w:bCs/>
                              <w:color w:val="FFFFFF" w:themeColor="background1"/>
                              <w:spacing w:val="10"/>
                              <w:sz w:val="48"/>
                              <w:szCs w:val="48"/>
                            </w:rPr>
                          </w:pPr>
                          <w:r>
                            <w:rPr>
                              <w:rFonts w:ascii="Arial Black" w:hAnsi="Arial Black"/>
                              <w:b/>
                              <w:bCs/>
                              <w:color w:val="FFFFFF" w:themeColor="background1"/>
                              <w:spacing w:val="10"/>
                              <w:sz w:val="48"/>
                              <w:szCs w:val="48"/>
                            </w:rPr>
                            <w:t xml:space="preserve">MAIN </w:t>
                          </w:r>
                          <w:r w:rsidR="00141114">
                            <w:rPr>
                              <w:rFonts w:ascii="Arial Black" w:hAnsi="Arial Black"/>
                              <w:b/>
                              <w:bCs/>
                              <w:color w:val="FFFFFF" w:themeColor="background1"/>
                              <w:spacing w:val="10"/>
                              <w:sz w:val="48"/>
                              <w:szCs w:val="48"/>
                            </w:rPr>
                            <w:t xml:space="preserve">TITLE </w:t>
                          </w:r>
                          <w:r w:rsidR="00141114">
                            <w:rPr>
                              <w:rFonts w:ascii="Arial Black" w:hAnsi="Arial Black"/>
                              <w:b/>
                              <w:bCs/>
                              <w:color w:val="FFFFFF" w:themeColor="background1"/>
                              <w:spacing w:val="10"/>
                              <w:sz w:val="48"/>
                              <w:szCs w:val="48"/>
                            </w:rPr>
                            <w:br/>
                          </w:r>
                          <w:r w:rsidR="00141114">
                            <w:rPr>
                              <w:rFonts w:ascii="Arial Black" w:hAnsi="Arial Black"/>
                              <w:b/>
                              <w:bCs/>
                              <w:color w:val="FFFFFF" w:themeColor="background1"/>
                              <w:spacing w:val="10"/>
                              <w:sz w:val="48"/>
                              <w:szCs w:val="48"/>
                            </w:rPr>
                            <w:br/>
                          </w:r>
                          <w:r w:rsidR="00141114">
                            <w:rPr>
                              <w:rFonts w:ascii="Arial Black" w:hAnsi="Arial Black"/>
                              <w:b/>
                              <w:bCs/>
                              <w:color w:val="FFFFFF" w:themeColor="background1"/>
                              <w:spacing w:val="10"/>
                              <w:sz w:val="48"/>
                              <w:szCs w:val="48"/>
                            </w:rPr>
                            <w:br/>
                          </w:r>
                          <w:r w:rsidR="00141114">
                            <w:rPr>
                              <w:rFonts w:ascii="Arial Black" w:hAnsi="Arial Black"/>
                              <w:b/>
                              <w:bCs/>
                              <w:color w:val="FFFFFF" w:themeColor="background1"/>
                              <w:spacing w:val="10"/>
                              <w:sz w:val="48"/>
                              <w:szCs w:val="48"/>
                            </w:rPr>
                            <w:br/>
                          </w:r>
                        </w:p>
                        <w:p w14:paraId="5176492F" w14:textId="0F9D98BB" w:rsidR="00141114" w:rsidRPr="00141114" w:rsidRDefault="00141114" w:rsidP="00141114">
                          <w:pPr>
                            <w:pStyle w:val="TitlePageMatter"/>
                            <w:spacing w:line="260" w:lineRule="auto"/>
                            <w:rPr>
                              <w:color w:val="FFFFFF" w:themeColor="background1"/>
                              <w:sz w:val="28"/>
                              <w:szCs w:val="28"/>
                            </w:rPr>
                          </w:pPr>
                          <w:r w:rsidRPr="00141114">
                            <w:rPr>
                              <w:color w:val="FFFFFF" w:themeColor="background1"/>
                              <w:sz w:val="28"/>
                              <w:szCs w:val="28"/>
                            </w:rPr>
                            <w:t>Author Information</w:t>
                          </w:r>
                        </w:p>
                      </w:txbxContent>
                    </v:textbox>
                  </v:shape>
                </w:pict>
              </mc:Fallback>
            </mc:AlternateContent>
          </w:r>
          <w:r w:rsidR="00B60851">
            <w:br w:type="page"/>
          </w:r>
        </w:p>
      </w:sdtContent>
    </w:sdt>
    <w:p w14:paraId="005F54A5" w14:textId="60B2EB3A" w:rsidR="00084802" w:rsidRDefault="00084802" w:rsidP="002B277B">
      <w:pPr>
        <w:pStyle w:val="CCGbodycopywide"/>
        <w:ind w:right="-1610"/>
      </w:pPr>
    </w:p>
    <w:p w14:paraId="643EEC65" w14:textId="3F0D1282" w:rsidR="00CA1B4E" w:rsidRPr="00CA1B4E" w:rsidRDefault="00EE1F8D" w:rsidP="002B277B">
      <w:pPr>
        <w:pStyle w:val="CCGTitle16pt"/>
        <w:ind w:right="-1610"/>
        <w:rPr>
          <w:rFonts w:eastAsia="Verdana"/>
        </w:rPr>
      </w:pPr>
      <w:r>
        <w:rPr>
          <w:rFonts w:eastAsia="Verdana"/>
        </w:rPr>
        <w:t xml:space="preserve">Title from </w:t>
      </w:r>
      <w:proofErr w:type="spellStart"/>
      <w:r>
        <w:rPr>
          <w:rFonts w:eastAsia="Verdana"/>
        </w:rPr>
        <w:t>front:xxxxxxxxx</w:t>
      </w:r>
      <w:proofErr w:type="spellEnd"/>
    </w:p>
    <w:p w14:paraId="5CFFD035" w14:textId="78F4096D" w:rsidR="004D2AA1" w:rsidRDefault="00EE1F8D" w:rsidP="002B277B">
      <w:pPr>
        <w:pStyle w:val="CCGtocbody"/>
        <w:tabs>
          <w:tab w:val="clear" w:pos="7920"/>
          <w:tab w:val="right" w:leader="dot" w:pos="7930"/>
        </w:tabs>
        <w:ind w:right="-1610"/>
        <w:rPr>
          <w:rStyle w:val="Hyperlink"/>
          <w:b/>
          <w:snapToGrid w:val="0"/>
          <w:color w:val="000000"/>
          <w:u w:val="none"/>
        </w:rPr>
      </w:pPr>
      <w:bookmarkStart w:id="0" w:name="_Toc65528446"/>
      <w:r w:rsidRPr="00EE1F8D">
        <w:rPr>
          <w:rStyle w:val="Hyperlink"/>
          <w:b/>
          <w:snapToGrid w:val="0"/>
          <w:color w:val="FF0000"/>
          <w:u w:val="none"/>
        </w:rPr>
        <w:t>[below and throughout are examples of heading titles that you can adapt]</w:t>
      </w:r>
    </w:p>
    <w:p w14:paraId="5CE37099" w14:textId="77777777" w:rsidR="004D2AA1" w:rsidRDefault="004D2AA1" w:rsidP="002B277B">
      <w:pPr>
        <w:pStyle w:val="CCGtocbody"/>
        <w:tabs>
          <w:tab w:val="clear" w:pos="7920"/>
          <w:tab w:val="right" w:leader="dot" w:pos="7930"/>
        </w:tabs>
        <w:ind w:right="-1610"/>
        <w:rPr>
          <w:rStyle w:val="Hyperlink"/>
          <w:b/>
          <w:snapToGrid w:val="0"/>
          <w:color w:val="000000"/>
          <w:u w:val="none"/>
        </w:rPr>
      </w:pPr>
    </w:p>
    <w:p w14:paraId="1C637447" w14:textId="6FF3CAAD" w:rsidR="00EE6A9A" w:rsidRPr="00E8249B" w:rsidRDefault="00EE6A9A" w:rsidP="002B277B">
      <w:pPr>
        <w:pStyle w:val="CCGtocbody"/>
        <w:tabs>
          <w:tab w:val="clear" w:pos="7920"/>
          <w:tab w:val="right" w:leader="dot" w:pos="7930"/>
        </w:tabs>
        <w:ind w:right="-1610"/>
        <w:rPr>
          <w:rStyle w:val="Hyperlink"/>
          <w:color w:val="000000"/>
          <w:u w:val="none"/>
          <w:lang w:bidi="en-US"/>
        </w:rPr>
      </w:pPr>
      <w:r w:rsidRPr="00E8249B">
        <w:rPr>
          <w:rStyle w:val="Hyperlink"/>
          <w:b/>
          <w:snapToGrid w:val="0"/>
          <w:color w:val="000000"/>
          <w:u w:val="none"/>
        </w:rPr>
        <w:t>Introduction</w:t>
      </w:r>
      <w:r w:rsidRPr="00E8249B">
        <w:rPr>
          <w:rStyle w:val="Hyperlink"/>
          <w:color w:val="000000"/>
          <w:u w:val="none"/>
          <w:lang w:bidi="en-US"/>
        </w:rPr>
        <w:br/>
      </w:r>
      <w:hyperlink w:anchor="_Toc65528447" w:history="1">
        <w:r w:rsidR="00D30A7F">
          <w:rPr>
            <w:rStyle w:val="Hyperlink"/>
            <w:color w:val="000000"/>
            <w:u w:val="none"/>
            <w:lang w:bidi="en-US"/>
          </w:rPr>
          <w:t>1</w:t>
        </w:r>
        <w:r w:rsidRPr="00E8249B">
          <w:rPr>
            <w:rStyle w:val="Hyperlink"/>
            <w:color w:val="000000"/>
            <w:u w:val="none"/>
            <w:lang w:bidi="en-US"/>
          </w:rPr>
          <w:t>. Materials and Methods</w:t>
        </w:r>
        <w:r w:rsidRPr="00E8249B">
          <w:rPr>
            <w:rStyle w:val="Hyperlink"/>
            <w:webHidden/>
            <w:color w:val="000000"/>
            <w:u w:val="none"/>
            <w:lang w:bidi="en-US"/>
          </w:rPr>
          <w:tab/>
        </w:r>
        <w:r w:rsidRPr="00E8249B">
          <w:rPr>
            <w:rStyle w:val="Hyperlink"/>
            <w:webHidden/>
            <w:color w:val="000000"/>
            <w:u w:val="none"/>
            <w:lang w:bidi="en-US"/>
          </w:rPr>
          <w:fldChar w:fldCharType="begin"/>
        </w:r>
        <w:r w:rsidRPr="00E8249B">
          <w:rPr>
            <w:rStyle w:val="Hyperlink"/>
            <w:webHidden/>
            <w:color w:val="000000"/>
            <w:u w:val="none"/>
            <w:lang w:bidi="en-US"/>
          </w:rPr>
          <w:instrText xml:space="preserve"> PAGEREF _Toc65528447 \h </w:instrText>
        </w:r>
        <w:r w:rsidRPr="00E8249B">
          <w:rPr>
            <w:rStyle w:val="Hyperlink"/>
            <w:webHidden/>
            <w:color w:val="000000"/>
            <w:u w:val="none"/>
            <w:lang w:bidi="en-US"/>
          </w:rPr>
        </w:r>
        <w:r w:rsidRPr="00E8249B">
          <w:rPr>
            <w:rStyle w:val="Hyperlink"/>
            <w:webHidden/>
            <w:color w:val="000000"/>
            <w:u w:val="none"/>
            <w:lang w:bidi="en-US"/>
          </w:rPr>
          <w:fldChar w:fldCharType="separate"/>
        </w:r>
        <w:r w:rsidR="002B277B">
          <w:rPr>
            <w:rStyle w:val="Hyperlink"/>
            <w:noProof/>
            <w:webHidden/>
            <w:color w:val="000000"/>
            <w:u w:val="none"/>
            <w:lang w:bidi="en-US"/>
          </w:rPr>
          <w:t>1</w:t>
        </w:r>
        <w:r w:rsidRPr="00E8249B">
          <w:rPr>
            <w:rStyle w:val="Hyperlink"/>
            <w:webHidden/>
            <w:color w:val="000000"/>
            <w:u w:val="none"/>
            <w:lang w:bidi="en-US"/>
          </w:rPr>
          <w:fldChar w:fldCharType="end"/>
        </w:r>
      </w:hyperlink>
    </w:p>
    <w:p w14:paraId="2E708157" w14:textId="77777777" w:rsidR="00EE6A9A" w:rsidRPr="00FB11CF" w:rsidRDefault="00000000" w:rsidP="002B277B">
      <w:pPr>
        <w:pStyle w:val="CCGtocbody"/>
        <w:ind w:right="-1610"/>
      </w:pPr>
      <w:hyperlink w:anchor="_Toc65528448" w:history="1">
        <w:r w:rsidR="00D30A7F">
          <w:rPr>
            <w:rStyle w:val="Hyperlink"/>
            <w:color w:val="000000"/>
            <w:u w:val="none"/>
            <w:lang w:bidi="en-US"/>
          </w:rPr>
          <w:t>2</w:t>
        </w:r>
        <w:r w:rsidR="00EE6A9A" w:rsidRPr="00FB11CF">
          <w:rPr>
            <w:rStyle w:val="Hyperlink"/>
            <w:color w:val="000000"/>
            <w:u w:val="none"/>
            <w:lang w:bidi="en-US"/>
          </w:rPr>
          <w:t>. Results</w:t>
        </w:r>
        <w:r w:rsidR="00EE6A9A" w:rsidRPr="00E8249B">
          <w:rPr>
            <w:rStyle w:val="Hyperlink"/>
            <w:webHidden/>
            <w:color w:val="000000"/>
            <w:u w:val="none"/>
            <w:lang w:bidi="en-US"/>
          </w:rPr>
          <w:tab/>
        </w:r>
        <w:r w:rsidR="00EE6A9A" w:rsidRPr="00E8249B">
          <w:rPr>
            <w:rStyle w:val="Hyperlink"/>
            <w:webHidden/>
            <w:color w:val="000000"/>
            <w:u w:val="none"/>
            <w:lang w:bidi="en-US"/>
          </w:rPr>
          <w:fldChar w:fldCharType="begin"/>
        </w:r>
        <w:r w:rsidR="00EE6A9A" w:rsidRPr="00E8249B">
          <w:rPr>
            <w:rStyle w:val="Hyperlink"/>
            <w:webHidden/>
            <w:color w:val="000000"/>
            <w:u w:val="none"/>
            <w:lang w:bidi="en-US"/>
          </w:rPr>
          <w:instrText xml:space="preserve"> PAGEREF _Toc65528448 \h </w:instrText>
        </w:r>
        <w:r w:rsidR="00EE6A9A" w:rsidRPr="00E8249B">
          <w:rPr>
            <w:rStyle w:val="Hyperlink"/>
            <w:webHidden/>
            <w:color w:val="000000"/>
            <w:u w:val="none"/>
            <w:lang w:bidi="en-US"/>
          </w:rPr>
        </w:r>
        <w:r w:rsidR="00EE6A9A" w:rsidRPr="00E8249B">
          <w:rPr>
            <w:rStyle w:val="Hyperlink"/>
            <w:webHidden/>
            <w:color w:val="000000"/>
            <w:u w:val="none"/>
            <w:lang w:bidi="en-US"/>
          </w:rPr>
          <w:fldChar w:fldCharType="separate"/>
        </w:r>
        <w:r w:rsidR="002B277B">
          <w:rPr>
            <w:rStyle w:val="Hyperlink"/>
            <w:noProof/>
            <w:webHidden/>
            <w:color w:val="000000"/>
            <w:u w:val="none"/>
            <w:lang w:bidi="en-US"/>
          </w:rPr>
          <w:t>1</w:t>
        </w:r>
        <w:r w:rsidR="00EE6A9A" w:rsidRPr="00E8249B">
          <w:rPr>
            <w:rStyle w:val="Hyperlink"/>
            <w:webHidden/>
            <w:color w:val="000000"/>
            <w:u w:val="none"/>
            <w:lang w:bidi="en-US"/>
          </w:rPr>
          <w:fldChar w:fldCharType="end"/>
        </w:r>
      </w:hyperlink>
    </w:p>
    <w:p w14:paraId="2D1EAD44" w14:textId="77777777" w:rsidR="00EE6A9A" w:rsidRPr="00FB11CF" w:rsidRDefault="00000000" w:rsidP="002B277B">
      <w:pPr>
        <w:pStyle w:val="CCGtocbody"/>
        <w:ind w:right="-1610"/>
      </w:pPr>
      <w:hyperlink w:anchor="_Toc65528449" w:history="1">
        <w:r w:rsidR="00D30A7F">
          <w:rPr>
            <w:rStyle w:val="Hyperlink"/>
            <w:color w:val="000000"/>
            <w:u w:val="none"/>
            <w:lang w:bidi="en-US"/>
          </w:rPr>
          <w:t>3</w:t>
        </w:r>
        <w:r w:rsidR="00EE6A9A" w:rsidRPr="00FB11CF">
          <w:rPr>
            <w:rStyle w:val="Hyperlink"/>
            <w:color w:val="000000"/>
            <w:u w:val="none"/>
            <w:lang w:bidi="en-US"/>
          </w:rPr>
          <w:t>. Discussion</w:t>
        </w:r>
        <w:r w:rsidR="00EE6A9A" w:rsidRPr="00FB11CF">
          <w:rPr>
            <w:webHidden/>
          </w:rPr>
          <w:tab/>
        </w:r>
        <w:r w:rsidR="00EE6A9A" w:rsidRPr="00FB11CF">
          <w:rPr>
            <w:webHidden/>
          </w:rPr>
          <w:fldChar w:fldCharType="begin"/>
        </w:r>
        <w:r w:rsidR="00EE6A9A" w:rsidRPr="00FB11CF">
          <w:rPr>
            <w:webHidden/>
          </w:rPr>
          <w:instrText xml:space="preserve"> PAGEREF _Toc65528449 \h </w:instrText>
        </w:r>
        <w:r w:rsidR="00EE6A9A" w:rsidRPr="00FB11CF">
          <w:rPr>
            <w:webHidden/>
          </w:rPr>
        </w:r>
        <w:r w:rsidR="00EE6A9A" w:rsidRPr="00FB11CF">
          <w:rPr>
            <w:webHidden/>
          </w:rPr>
          <w:fldChar w:fldCharType="separate"/>
        </w:r>
        <w:r w:rsidR="002B277B">
          <w:rPr>
            <w:noProof/>
            <w:webHidden/>
          </w:rPr>
          <w:t>2</w:t>
        </w:r>
        <w:r w:rsidR="00EE6A9A" w:rsidRPr="00FB11CF">
          <w:rPr>
            <w:webHidden/>
          </w:rPr>
          <w:fldChar w:fldCharType="end"/>
        </w:r>
      </w:hyperlink>
    </w:p>
    <w:p w14:paraId="0CE9C832" w14:textId="77777777" w:rsidR="00EE6A9A" w:rsidRPr="00FB11CF" w:rsidRDefault="00000000" w:rsidP="002B277B">
      <w:pPr>
        <w:pStyle w:val="CCGtocbody"/>
        <w:ind w:right="-1610"/>
      </w:pPr>
      <w:hyperlink w:anchor="_Toc65528450" w:history="1">
        <w:r w:rsidR="00D30A7F">
          <w:rPr>
            <w:rStyle w:val="Hyperlink"/>
            <w:color w:val="000000"/>
            <w:u w:val="none"/>
            <w:lang w:bidi="en-US"/>
          </w:rPr>
          <w:t>4</w:t>
        </w:r>
        <w:r w:rsidR="00EE6A9A" w:rsidRPr="00FB11CF">
          <w:rPr>
            <w:rStyle w:val="Hyperlink"/>
            <w:color w:val="000000"/>
            <w:u w:val="none"/>
            <w:lang w:bidi="en-US"/>
          </w:rPr>
          <w:t>. Conclusions</w:t>
        </w:r>
        <w:r w:rsidR="00EE6A9A" w:rsidRPr="00FB11CF">
          <w:rPr>
            <w:webHidden/>
          </w:rPr>
          <w:tab/>
        </w:r>
        <w:r w:rsidR="00EE6A9A" w:rsidRPr="00FB11CF">
          <w:rPr>
            <w:webHidden/>
          </w:rPr>
          <w:fldChar w:fldCharType="begin"/>
        </w:r>
        <w:r w:rsidR="00EE6A9A" w:rsidRPr="00FB11CF">
          <w:rPr>
            <w:webHidden/>
          </w:rPr>
          <w:instrText xml:space="preserve"> PAGEREF _Toc65528450 \h </w:instrText>
        </w:r>
        <w:r w:rsidR="00EE6A9A" w:rsidRPr="00FB11CF">
          <w:rPr>
            <w:webHidden/>
          </w:rPr>
        </w:r>
        <w:r w:rsidR="00EE6A9A" w:rsidRPr="00FB11CF">
          <w:rPr>
            <w:webHidden/>
          </w:rPr>
          <w:fldChar w:fldCharType="separate"/>
        </w:r>
        <w:r w:rsidR="002B277B">
          <w:rPr>
            <w:noProof/>
            <w:webHidden/>
          </w:rPr>
          <w:t>2</w:t>
        </w:r>
        <w:r w:rsidR="00EE6A9A" w:rsidRPr="00FB11CF">
          <w:rPr>
            <w:webHidden/>
          </w:rPr>
          <w:fldChar w:fldCharType="end"/>
        </w:r>
      </w:hyperlink>
    </w:p>
    <w:p w14:paraId="7FB1EC5E" w14:textId="77777777" w:rsidR="00EE6A9A" w:rsidRPr="00FB11CF" w:rsidRDefault="00000000" w:rsidP="002B277B">
      <w:pPr>
        <w:pStyle w:val="CCGtocbody"/>
        <w:ind w:right="-1610"/>
      </w:pPr>
      <w:hyperlink w:anchor="_Toc65528451" w:history="1">
        <w:r w:rsidR="00D30A7F">
          <w:rPr>
            <w:rStyle w:val="Hyperlink"/>
            <w:color w:val="000000"/>
            <w:u w:val="none"/>
            <w:lang w:bidi="en-US"/>
          </w:rPr>
          <w:t>5</w:t>
        </w:r>
        <w:r w:rsidR="00EE6A9A" w:rsidRPr="00FB11CF">
          <w:rPr>
            <w:rStyle w:val="Hyperlink"/>
            <w:color w:val="000000"/>
            <w:u w:val="none"/>
            <w:lang w:bidi="en-US"/>
          </w:rPr>
          <w:t>. Patents</w:t>
        </w:r>
        <w:r w:rsidR="00EE6A9A" w:rsidRPr="00FB11CF">
          <w:rPr>
            <w:webHidden/>
          </w:rPr>
          <w:tab/>
        </w:r>
        <w:r w:rsidR="00EE6A9A" w:rsidRPr="00FB11CF">
          <w:rPr>
            <w:webHidden/>
          </w:rPr>
          <w:fldChar w:fldCharType="begin"/>
        </w:r>
        <w:r w:rsidR="00EE6A9A" w:rsidRPr="00FB11CF">
          <w:rPr>
            <w:webHidden/>
          </w:rPr>
          <w:instrText xml:space="preserve"> PAGEREF _Toc65528451 \h </w:instrText>
        </w:r>
        <w:r w:rsidR="00EE6A9A" w:rsidRPr="00FB11CF">
          <w:rPr>
            <w:webHidden/>
          </w:rPr>
        </w:r>
        <w:r w:rsidR="00EE6A9A" w:rsidRPr="00FB11CF">
          <w:rPr>
            <w:webHidden/>
          </w:rPr>
          <w:fldChar w:fldCharType="separate"/>
        </w:r>
        <w:r w:rsidR="002B277B">
          <w:rPr>
            <w:noProof/>
            <w:webHidden/>
          </w:rPr>
          <w:t>3</w:t>
        </w:r>
        <w:r w:rsidR="00EE6A9A" w:rsidRPr="00FB11CF">
          <w:rPr>
            <w:webHidden/>
          </w:rPr>
          <w:fldChar w:fldCharType="end"/>
        </w:r>
      </w:hyperlink>
    </w:p>
    <w:p w14:paraId="67C5D9EB" w14:textId="77777777" w:rsidR="00EE6A9A" w:rsidRPr="00FB11CF" w:rsidRDefault="00000000" w:rsidP="002B277B">
      <w:pPr>
        <w:pStyle w:val="CCGtocbody"/>
        <w:ind w:right="-1610"/>
      </w:pPr>
      <w:hyperlink w:anchor="_Toc65528452" w:history="1">
        <w:r w:rsidR="00EE6A9A" w:rsidRPr="00FB11CF">
          <w:rPr>
            <w:rStyle w:val="Hyperlink"/>
            <w:color w:val="000000"/>
            <w:u w:val="none"/>
            <w:lang w:bidi="en-US"/>
          </w:rPr>
          <w:t>Appendix A</w:t>
        </w:r>
        <w:r w:rsidR="00EE6A9A" w:rsidRPr="00FB11CF">
          <w:rPr>
            <w:webHidden/>
          </w:rPr>
          <w:tab/>
        </w:r>
        <w:r w:rsidR="00EE6A9A" w:rsidRPr="00FB11CF">
          <w:rPr>
            <w:webHidden/>
          </w:rPr>
          <w:fldChar w:fldCharType="begin"/>
        </w:r>
        <w:r w:rsidR="00EE6A9A" w:rsidRPr="00FB11CF">
          <w:rPr>
            <w:webHidden/>
          </w:rPr>
          <w:instrText xml:space="preserve"> PAGEREF _Toc65528452 \h </w:instrText>
        </w:r>
        <w:r w:rsidR="00EE6A9A" w:rsidRPr="00FB11CF">
          <w:rPr>
            <w:webHidden/>
          </w:rPr>
        </w:r>
        <w:r w:rsidR="00EE6A9A" w:rsidRPr="00FB11CF">
          <w:rPr>
            <w:webHidden/>
          </w:rPr>
          <w:fldChar w:fldCharType="separate"/>
        </w:r>
        <w:r w:rsidR="002B277B">
          <w:rPr>
            <w:noProof/>
            <w:webHidden/>
          </w:rPr>
          <w:t>3</w:t>
        </w:r>
        <w:r w:rsidR="00EE6A9A" w:rsidRPr="00FB11CF">
          <w:rPr>
            <w:webHidden/>
          </w:rPr>
          <w:fldChar w:fldCharType="end"/>
        </w:r>
      </w:hyperlink>
    </w:p>
    <w:p w14:paraId="2C45EB4F" w14:textId="77777777" w:rsidR="00EE6A9A" w:rsidRPr="00FB11CF" w:rsidRDefault="00000000" w:rsidP="002B277B">
      <w:pPr>
        <w:pStyle w:val="CCGtocbody"/>
        <w:ind w:right="-1610"/>
      </w:pPr>
      <w:hyperlink w:anchor="_Toc65528453" w:history="1">
        <w:r w:rsidR="00EE6A9A" w:rsidRPr="00FB11CF">
          <w:rPr>
            <w:rStyle w:val="Hyperlink"/>
            <w:color w:val="000000"/>
            <w:u w:val="none"/>
            <w:lang w:bidi="en-US"/>
          </w:rPr>
          <w:t>Appendix B</w:t>
        </w:r>
        <w:r w:rsidR="00EE6A9A" w:rsidRPr="00FB11CF">
          <w:rPr>
            <w:webHidden/>
          </w:rPr>
          <w:tab/>
        </w:r>
        <w:r w:rsidR="00EE6A9A" w:rsidRPr="00FB11CF">
          <w:rPr>
            <w:webHidden/>
          </w:rPr>
          <w:fldChar w:fldCharType="begin"/>
        </w:r>
        <w:r w:rsidR="00EE6A9A" w:rsidRPr="00FB11CF">
          <w:rPr>
            <w:webHidden/>
          </w:rPr>
          <w:instrText xml:space="preserve"> PAGEREF _Toc65528453 \h </w:instrText>
        </w:r>
        <w:r w:rsidR="00EE6A9A" w:rsidRPr="00FB11CF">
          <w:rPr>
            <w:webHidden/>
          </w:rPr>
        </w:r>
        <w:r w:rsidR="00EE6A9A" w:rsidRPr="00FB11CF">
          <w:rPr>
            <w:webHidden/>
          </w:rPr>
          <w:fldChar w:fldCharType="separate"/>
        </w:r>
        <w:r w:rsidR="002B277B">
          <w:rPr>
            <w:noProof/>
            <w:webHidden/>
          </w:rPr>
          <w:t>3</w:t>
        </w:r>
        <w:r w:rsidR="00EE6A9A" w:rsidRPr="00FB11CF">
          <w:rPr>
            <w:webHidden/>
          </w:rPr>
          <w:fldChar w:fldCharType="end"/>
        </w:r>
      </w:hyperlink>
      <w:r w:rsidR="002B277B">
        <w:br/>
        <w:t xml:space="preserve">References </w:t>
      </w:r>
      <w:r w:rsidR="002B277B" w:rsidRPr="002B277B">
        <w:rPr>
          <w:webHidden/>
        </w:rPr>
        <w:tab/>
      </w:r>
      <w:r w:rsidR="002B277B" w:rsidRPr="002B277B">
        <w:rPr>
          <w:webHidden/>
        </w:rPr>
        <w:fldChar w:fldCharType="begin"/>
      </w:r>
      <w:r w:rsidR="002B277B" w:rsidRPr="002B277B">
        <w:rPr>
          <w:webHidden/>
        </w:rPr>
        <w:instrText xml:space="preserve"> PAGEREF _Toc65528453 \h </w:instrText>
      </w:r>
      <w:r w:rsidR="002B277B" w:rsidRPr="002B277B">
        <w:rPr>
          <w:webHidden/>
        </w:rPr>
      </w:r>
      <w:r w:rsidR="002B277B" w:rsidRPr="002B277B">
        <w:rPr>
          <w:webHidden/>
        </w:rPr>
        <w:fldChar w:fldCharType="separate"/>
      </w:r>
      <w:r w:rsidR="002B277B" w:rsidRPr="002B277B">
        <w:rPr>
          <w:webHidden/>
        </w:rPr>
        <w:t>3</w:t>
      </w:r>
      <w:r w:rsidR="002B277B" w:rsidRPr="002B277B">
        <w:rPr>
          <w:webHidden/>
        </w:rPr>
        <w:fldChar w:fldCharType="end"/>
      </w:r>
    </w:p>
    <w:p w14:paraId="1160EE7F" w14:textId="77777777" w:rsidR="00F01BB9" w:rsidRPr="0063673E" w:rsidRDefault="00EE6A9A" w:rsidP="002B277B">
      <w:pPr>
        <w:pStyle w:val="CCGsubheadblue"/>
        <w:ind w:right="-1610"/>
        <w:rPr>
          <w:color w:val="0F56FD" w:themeColor="accent5"/>
        </w:rPr>
      </w:pPr>
      <w:r w:rsidRPr="0063673E">
        <w:rPr>
          <w:color w:val="0F56FD" w:themeColor="accent5"/>
        </w:rPr>
        <w:br/>
      </w:r>
      <w:r w:rsidRPr="0063673E">
        <w:rPr>
          <w:color w:val="0F56FD" w:themeColor="accent5"/>
        </w:rPr>
        <w:br/>
      </w:r>
      <w:r w:rsidR="00F01BB9" w:rsidRPr="0063673E">
        <w:rPr>
          <w:color w:val="0F56FD" w:themeColor="accent5"/>
        </w:rPr>
        <w:t>Introduction</w:t>
      </w:r>
      <w:bookmarkEnd w:id="0"/>
    </w:p>
    <w:p w14:paraId="4EAA4BD6" w14:textId="77777777" w:rsidR="00F01BB9" w:rsidRPr="00F01BB9" w:rsidRDefault="00F01BB9" w:rsidP="002B277B">
      <w:pPr>
        <w:pStyle w:val="CCGbodycopywide"/>
        <w:ind w:right="-1610"/>
      </w:pPr>
      <w:r w:rsidRPr="00F01BB9">
        <w:t xml:space="preserve">The introduction should briefly place the study in a broad context and highlight why it is important. It should define the purpose of the work and its significance. The current state of the research field should be carefully </w:t>
      </w:r>
      <w:proofErr w:type="gramStart"/>
      <w:r w:rsidRPr="00F01BB9">
        <w:t>reviewed</w:t>
      </w:r>
      <w:proofErr w:type="gramEnd"/>
      <w:r w:rsidRPr="00F01BB9">
        <w:t xml:space="preserve"> and key publications cited. Please highlight controversial and diverging hypotheses when necessary. Finally, briefly mention the main aim of the work and highlight the principal conclusions. As far as possible, please keep the introduction comprehensible to scientists outside your </w:t>
      </w:r>
      <w:proofErr w:type="gramStart"/>
      <w:r w:rsidRPr="00F01BB9">
        <w:t>particular field</w:t>
      </w:r>
      <w:proofErr w:type="gramEnd"/>
      <w:r w:rsidRPr="00F01BB9">
        <w:t xml:space="preserve"> of research. References should be numbered in order of appearance and indicated by a numeral or numerals in square brackets—e.g., [1] or [2,3], or [4–6]. See the end of the document for further details on references.</w:t>
      </w:r>
    </w:p>
    <w:bookmarkStart w:id="1" w:name="_Toc65528447"/>
    <w:p w14:paraId="762C3871" w14:textId="77777777" w:rsidR="00F01BB9" w:rsidRPr="0063673E" w:rsidRDefault="00F01BB9" w:rsidP="002B277B">
      <w:pPr>
        <w:pStyle w:val="CCGHeadernumbered0"/>
        <w:ind w:right="-1610"/>
        <w:rPr>
          <w:color w:val="0F56FD" w:themeColor="accent5"/>
        </w:rPr>
      </w:pPr>
      <w:r w:rsidRPr="0063673E">
        <w:rPr>
          <w:noProof/>
          <w:color w:val="0F56FD" w:themeColor="accent5"/>
        </w:rPr>
        <mc:AlternateContent>
          <mc:Choice Requires="wps">
            <w:drawing>
              <wp:anchor distT="0" distB="0" distL="114300" distR="114300" simplePos="0" relativeHeight="251666432" behindDoc="1" locked="1" layoutInCell="1" allowOverlap="1" wp14:anchorId="78FD329B" wp14:editId="248B52FB">
                <wp:simplePos x="0" y="0"/>
                <wp:positionH relativeFrom="column">
                  <wp:posOffset>7825105</wp:posOffset>
                </wp:positionH>
                <wp:positionV relativeFrom="paragraph">
                  <wp:posOffset>1038860</wp:posOffset>
                </wp:positionV>
                <wp:extent cx="21590" cy="8981440"/>
                <wp:effectExtent l="12700" t="12700" r="16510" b="22860"/>
                <wp:wrapNone/>
                <wp:docPr id="20" name="Straight Connector 20"/>
                <wp:cNvGraphicFramePr/>
                <a:graphic xmlns:a="http://schemas.openxmlformats.org/drawingml/2006/main">
                  <a:graphicData uri="http://schemas.microsoft.com/office/word/2010/wordprocessingShape">
                    <wps:wsp>
                      <wps:cNvCnPr/>
                      <wps:spPr>
                        <a:xfrm>
                          <a:off x="0" y="0"/>
                          <a:ext cx="21590" cy="8981440"/>
                        </a:xfrm>
                        <a:prstGeom prst="line">
                          <a:avLst/>
                        </a:prstGeom>
                        <a:ln w="22225">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76AE6B" id="Straight Connector 20"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6.15pt,81.8pt" to="617.85pt,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" strokecolor="#6e99fd [1944]" strokeweight="1.75pt">
                <w10:anchorlock/>
              </v:line>
            </w:pict>
          </mc:Fallback>
        </mc:AlternateContent>
      </w:r>
      <w:r w:rsidRPr="0063673E">
        <w:rPr>
          <w:noProof/>
          <w:color w:val="0F56FD" w:themeColor="accent5"/>
        </w:rPr>
        <mc:AlternateContent>
          <mc:Choice Requires="wps">
            <w:drawing>
              <wp:anchor distT="0" distB="0" distL="114300" distR="114300" simplePos="0" relativeHeight="251665408" behindDoc="1" locked="1" layoutInCell="1" allowOverlap="1" wp14:anchorId="0FFB259A" wp14:editId="30DE4430">
                <wp:simplePos x="0" y="0"/>
                <wp:positionH relativeFrom="column">
                  <wp:posOffset>7414048</wp:posOffset>
                </wp:positionH>
                <wp:positionV relativeFrom="page">
                  <wp:posOffset>3111500</wp:posOffset>
                </wp:positionV>
                <wp:extent cx="21590" cy="8981440"/>
                <wp:effectExtent l="12700" t="12700" r="16510" b="22860"/>
                <wp:wrapNone/>
                <wp:docPr id="18" name="Straight Connector 18"/>
                <wp:cNvGraphicFramePr/>
                <a:graphic xmlns:a="http://schemas.openxmlformats.org/drawingml/2006/main">
                  <a:graphicData uri="http://schemas.microsoft.com/office/word/2010/wordprocessingShape">
                    <wps:wsp>
                      <wps:cNvCnPr/>
                      <wps:spPr>
                        <a:xfrm>
                          <a:off x="0" y="0"/>
                          <a:ext cx="21590" cy="8981440"/>
                        </a:xfrm>
                        <a:prstGeom prst="line">
                          <a:avLst/>
                        </a:prstGeom>
                        <a:ln w="22225">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F8838" id="Straight Connector 18"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83.8pt,245pt" to="585.5pt,9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" strokecolor="#6e99fd [1944]" strokeweight="1.75pt">
                <w10:wrap anchory="page"/>
                <w10:anchorlock/>
              </v:line>
            </w:pict>
          </mc:Fallback>
        </mc:AlternateContent>
      </w:r>
      <w:r w:rsidRPr="0063673E">
        <w:rPr>
          <w:noProof/>
          <w:color w:val="0F56FD" w:themeColor="accent5"/>
        </w:rPr>
        <mc:AlternateContent>
          <mc:Choice Requires="wps">
            <w:drawing>
              <wp:anchor distT="0" distB="0" distL="114300" distR="114300" simplePos="0" relativeHeight="251664384" behindDoc="1" locked="1" layoutInCell="1" allowOverlap="1" wp14:anchorId="59EAA49A" wp14:editId="19B98682">
                <wp:simplePos x="0" y="0"/>
                <wp:positionH relativeFrom="column">
                  <wp:posOffset>7261225</wp:posOffset>
                </wp:positionH>
                <wp:positionV relativeFrom="page">
                  <wp:posOffset>2958465</wp:posOffset>
                </wp:positionV>
                <wp:extent cx="21590" cy="8981440"/>
                <wp:effectExtent l="12700" t="12700" r="16510" b="22860"/>
                <wp:wrapNone/>
                <wp:docPr id="17" name="Straight Connector 17"/>
                <wp:cNvGraphicFramePr/>
                <a:graphic xmlns:a="http://schemas.openxmlformats.org/drawingml/2006/main">
                  <a:graphicData uri="http://schemas.microsoft.com/office/word/2010/wordprocessingShape">
                    <wps:wsp>
                      <wps:cNvCnPr/>
                      <wps:spPr>
                        <a:xfrm>
                          <a:off x="0" y="0"/>
                          <a:ext cx="21590" cy="8981440"/>
                        </a:xfrm>
                        <a:prstGeom prst="line">
                          <a:avLst/>
                        </a:prstGeom>
                        <a:ln w="22225">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8BF9C" id="Straight Connector 17"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71.75pt,232.95pt" to="573.45pt,9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" strokecolor="#6e99fd [1944]" strokeweight="1.75pt">
                <w10:wrap anchory="page"/>
                <w10:anchorlock/>
              </v:line>
            </w:pict>
          </mc:Fallback>
        </mc:AlternateContent>
      </w:r>
      <w:r w:rsidRPr="0063673E">
        <w:rPr>
          <w:color w:val="0F56FD" w:themeColor="accent5"/>
        </w:rPr>
        <w:t>Materials and Methods</w:t>
      </w:r>
      <w:bookmarkEnd w:id="1"/>
    </w:p>
    <w:p w14:paraId="197E2FE1" w14:textId="77777777" w:rsidR="00F01BB9" w:rsidRPr="00524764" w:rsidRDefault="00F01BB9" w:rsidP="002B277B">
      <w:pPr>
        <w:pStyle w:val="CCGbodycopywide"/>
        <w:ind w:right="-1610"/>
      </w:pPr>
      <w:r w:rsidRPr="00524764">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18FF82B6" w14:textId="77777777" w:rsidR="00F01BB9" w:rsidRPr="00524764" w:rsidRDefault="00F01BB9" w:rsidP="002B277B">
      <w:pPr>
        <w:pStyle w:val="CCGbodycopywide"/>
        <w:ind w:right="-1610"/>
      </w:pPr>
      <w:r w:rsidRPr="00524764">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1D464DE5" w14:textId="77777777" w:rsidR="00F01BB9" w:rsidRPr="00524764" w:rsidRDefault="00F01BB9" w:rsidP="002B277B">
      <w:pPr>
        <w:pStyle w:val="CCGbodycopywide"/>
        <w:ind w:right="-1610"/>
      </w:pPr>
      <w:proofErr w:type="spellStart"/>
      <w:r w:rsidRPr="00524764">
        <w:t>Interventionary</w:t>
      </w:r>
      <w:proofErr w:type="spellEnd"/>
      <w:r w:rsidRPr="00524764">
        <w:t xml:space="preserve"> studies involving animals or humans, and other studies that require ethical approval, must list the authority that provided approval and the corresponding ethical approval code.</w:t>
      </w:r>
    </w:p>
    <w:p w14:paraId="2D271280" w14:textId="77777777" w:rsidR="00F01BB9" w:rsidRPr="0063673E" w:rsidRDefault="00F01BB9" w:rsidP="002B277B">
      <w:pPr>
        <w:pStyle w:val="CCGHeadernumbered0"/>
        <w:ind w:right="-1610"/>
        <w:rPr>
          <w:color w:val="0F56FD" w:themeColor="accent5"/>
        </w:rPr>
      </w:pPr>
      <w:bookmarkStart w:id="2" w:name="_Toc65528448"/>
      <w:r w:rsidRPr="0063673E">
        <w:rPr>
          <w:color w:val="0F56FD" w:themeColor="accent5"/>
        </w:rPr>
        <w:t>Results</w:t>
      </w:r>
      <w:bookmarkEnd w:id="2"/>
    </w:p>
    <w:p w14:paraId="4EFD76D7" w14:textId="77777777" w:rsidR="00CA1B4E" w:rsidRPr="00084802" w:rsidRDefault="00F01BB9" w:rsidP="002B277B">
      <w:pPr>
        <w:pStyle w:val="CCGbodycopywide"/>
        <w:ind w:right="-1610"/>
      </w:pPr>
      <w:r w:rsidRPr="00F01BB9">
        <w:t>This section may be divided by subheadings. It should provide a concise and precise description of the experimental results, their interpretation, as well as the experimental conclusions that can be drawn.</w:t>
      </w:r>
    </w:p>
    <w:p w14:paraId="6CC4F4BD" w14:textId="77777777" w:rsidR="00CA1B4E" w:rsidRPr="00084802" w:rsidRDefault="00CA1B4E" w:rsidP="002B277B">
      <w:pPr>
        <w:pStyle w:val="CCGbodycopycolumn"/>
        <w:ind w:right="-1610"/>
      </w:pPr>
    </w:p>
    <w:tbl>
      <w:tblPr>
        <w:tblW w:w="0" w:type="auto"/>
        <w:jc w:val="center"/>
        <w:tblLook w:val="0000" w:firstRow="0" w:lastRow="0" w:firstColumn="0" w:lastColumn="0" w:noHBand="0" w:noVBand="0"/>
      </w:tblPr>
      <w:tblGrid>
        <w:gridCol w:w="3898"/>
        <w:gridCol w:w="4032"/>
      </w:tblGrid>
      <w:tr w:rsidR="00F01BB9" w:rsidRPr="008D48A6" w14:paraId="4105084E" w14:textId="77777777" w:rsidTr="00E109B6">
        <w:trPr>
          <w:jc w:val="center"/>
        </w:trPr>
        <w:tc>
          <w:tcPr>
            <w:tcW w:w="3898" w:type="dxa"/>
            <w:shd w:val="clear" w:color="auto" w:fill="auto"/>
            <w:vAlign w:val="center"/>
          </w:tcPr>
          <w:p w14:paraId="5AEDE04F" w14:textId="77777777" w:rsidR="00F01BB9" w:rsidRPr="008D48A6" w:rsidRDefault="00F01BB9" w:rsidP="002B277B">
            <w:pPr>
              <w:spacing w:line="276" w:lineRule="auto"/>
              <w:ind w:right="-1610"/>
              <w:rPr>
                <w:rFonts w:ascii="Ubuntu" w:hAnsi="Ubuntu"/>
              </w:rPr>
            </w:pPr>
            <w:r w:rsidRPr="008D48A6">
              <w:rPr>
                <w:rFonts w:ascii="Ubuntu" w:hAnsi="Ubuntu"/>
                <w:noProof/>
              </w:rPr>
              <w:lastRenderedPageBreak/>
              <w:drawing>
                <wp:inline distT="0" distB="0" distL="0" distR="0" wp14:anchorId="7D69E58A" wp14:editId="6297E7CD">
                  <wp:extent cx="1702793" cy="1702793"/>
                  <wp:effectExtent l="0" t="0" r="0" b="0"/>
                  <wp:docPr id="12" name="Picture 12" descr="Shape, square, polyg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2" descr="Shape, square, polygon&#10;&#10;Description automatically generated"/>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7436" cy="1707436"/>
                          </a:xfrm>
                          <a:prstGeom prst="rect">
                            <a:avLst/>
                          </a:prstGeom>
                          <a:solidFill>
                            <a:srgbClr val="FFFFFF"/>
                          </a:solidFill>
                          <a:ln>
                            <a:noFill/>
                          </a:ln>
                        </pic:spPr>
                      </pic:pic>
                    </a:graphicData>
                  </a:graphic>
                </wp:inline>
              </w:drawing>
            </w:r>
          </w:p>
        </w:tc>
        <w:tc>
          <w:tcPr>
            <w:tcW w:w="4032" w:type="dxa"/>
          </w:tcPr>
          <w:p w14:paraId="72C314E2" w14:textId="77777777" w:rsidR="00F01BB9" w:rsidRPr="008D48A6" w:rsidRDefault="00F01BB9" w:rsidP="002B277B">
            <w:pPr>
              <w:spacing w:line="276" w:lineRule="auto"/>
              <w:ind w:right="-1610"/>
              <w:rPr>
                <w:rFonts w:ascii="Ubuntu" w:hAnsi="Ubuntu"/>
              </w:rPr>
            </w:pPr>
            <w:r w:rsidRPr="008D48A6">
              <w:rPr>
                <w:rFonts w:ascii="Ubuntu" w:hAnsi="Ubuntu"/>
                <w:noProof/>
              </w:rPr>
              <w:drawing>
                <wp:inline distT="0" distB="0" distL="0" distR="0" wp14:anchorId="78A4894C" wp14:editId="5B34230A">
                  <wp:extent cx="1702793" cy="1702793"/>
                  <wp:effectExtent l="0" t="0" r="0" b="0"/>
                  <wp:docPr id="15" name="Picture 15" descr="Shape, square, polyg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5" descr="Shape, square, polygon&#10;&#10;Description automatically generated"/>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22016" cy="1722016"/>
                          </a:xfrm>
                          <a:prstGeom prst="rect">
                            <a:avLst/>
                          </a:prstGeom>
                          <a:solidFill>
                            <a:srgbClr val="FFFFFF"/>
                          </a:solidFill>
                          <a:ln>
                            <a:noFill/>
                          </a:ln>
                        </pic:spPr>
                      </pic:pic>
                    </a:graphicData>
                  </a:graphic>
                </wp:inline>
              </w:drawing>
            </w:r>
          </w:p>
        </w:tc>
      </w:tr>
      <w:tr w:rsidR="00F01BB9" w:rsidRPr="00F46B42" w14:paraId="13ED20C4" w14:textId="77777777" w:rsidTr="00E109B6">
        <w:trPr>
          <w:jc w:val="center"/>
        </w:trPr>
        <w:tc>
          <w:tcPr>
            <w:tcW w:w="3898" w:type="dxa"/>
            <w:shd w:val="clear" w:color="auto" w:fill="auto"/>
            <w:vAlign w:val="center"/>
          </w:tcPr>
          <w:p w14:paraId="791C68E1" w14:textId="77777777" w:rsidR="00F01BB9" w:rsidRPr="00F46B42" w:rsidRDefault="00F01BB9" w:rsidP="002B277B">
            <w:pPr>
              <w:spacing w:line="276" w:lineRule="auto"/>
              <w:ind w:right="-1610"/>
              <w:rPr>
                <w:rStyle w:val="CCGfigurecaptionbold"/>
              </w:rPr>
            </w:pPr>
            <w:r w:rsidRPr="00F46B42">
              <w:rPr>
                <w:rStyle w:val="CCGfigurecaptionbold"/>
              </w:rPr>
              <w:t>(a)</w:t>
            </w:r>
          </w:p>
        </w:tc>
        <w:tc>
          <w:tcPr>
            <w:tcW w:w="4032" w:type="dxa"/>
          </w:tcPr>
          <w:p w14:paraId="51F08A0E" w14:textId="77777777" w:rsidR="00F01BB9" w:rsidRPr="00F46B42" w:rsidRDefault="00F01BB9" w:rsidP="002B277B">
            <w:pPr>
              <w:spacing w:line="276" w:lineRule="auto"/>
              <w:ind w:right="-1610"/>
              <w:rPr>
                <w:rStyle w:val="CCGfigurecaptionbold"/>
              </w:rPr>
            </w:pPr>
            <w:r w:rsidRPr="00F46B42">
              <w:rPr>
                <w:rStyle w:val="CCGfigurecaptionbold"/>
              </w:rPr>
              <w:t>(b)</w:t>
            </w:r>
          </w:p>
        </w:tc>
      </w:tr>
    </w:tbl>
    <w:p w14:paraId="0B0EC557" w14:textId="77777777" w:rsidR="00F01BB9" w:rsidRPr="00EC792B" w:rsidRDefault="00F01BB9" w:rsidP="002B277B">
      <w:pPr>
        <w:pStyle w:val="CCGfigurecaption"/>
        <w:ind w:right="-1610"/>
        <w:jc w:val="left"/>
      </w:pPr>
      <w:r w:rsidRPr="008C1317">
        <w:rPr>
          <w:rStyle w:val="CCGfigurecaptionbold"/>
        </w:rPr>
        <w:t>Figure 2.</w:t>
      </w:r>
      <w:r w:rsidRPr="00EC792B">
        <w:t xml:space="preserve"> This is a figure. Schemes follow another format. If there are multiple panels, they should be listed as: </w:t>
      </w:r>
      <w:r w:rsidRPr="00F46B42">
        <w:rPr>
          <w:rStyle w:val="CCGfigurecaptionbold"/>
        </w:rPr>
        <w:t>(a)</w:t>
      </w:r>
      <w:r w:rsidRPr="00EC792B">
        <w:t xml:space="preserve"> Description of what is contained in the first panel; </w:t>
      </w:r>
      <w:r w:rsidRPr="008C1317">
        <w:rPr>
          <w:rStyle w:val="CCGfigurecaptionbold"/>
        </w:rPr>
        <w:t>(b)</w:t>
      </w:r>
      <w:r w:rsidRPr="00EC792B">
        <w:t xml:space="preserve"> Description of what is contained in the second panel. Figures should be placed in the main text near to the first time they are cited. A caption on a single line should be </w:t>
      </w:r>
      <w:proofErr w:type="spellStart"/>
      <w:r w:rsidRPr="00EC792B">
        <w:t>centered</w:t>
      </w:r>
      <w:proofErr w:type="spellEnd"/>
      <w:r w:rsidRPr="00EC792B">
        <w:t>.</w:t>
      </w:r>
    </w:p>
    <w:p w14:paraId="50B54EAE" w14:textId="77777777" w:rsidR="00A94A1C" w:rsidRPr="008C1317" w:rsidRDefault="00A94A1C" w:rsidP="002B277B">
      <w:pPr>
        <w:pStyle w:val="CCGheaderbodycopyitalics"/>
        <w:ind w:right="-1610"/>
      </w:pPr>
      <w:r w:rsidRPr="008C1317">
        <w:t>3.1. Subsection</w:t>
      </w:r>
    </w:p>
    <w:p w14:paraId="56984C44" w14:textId="77777777" w:rsidR="00A94A1C" w:rsidRPr="008C1317" w:rsidRDefault="00A94A1C" w:rsidP="002B277B">
      <w:pPr>
        <w:pStyle w:val="CCGbodycopy"/>
        <w:ind w:right="-1610"/>
      </w:pPr>
      <w:r w:rsidRPr="008C1317">
        <w:t>3.1.1. Subsubsection</w:t>
      </w:r>
    </w:p>
    <w:p w14:paraId="2BB2AB7D" w14:textId="77777777" w:rsidR="00A94A1C" w:rsidRPr="004513A8" w:rsidRDefault="00A94A1C" w:rsidP="002B277B">
      <w:pPr>
        <w:pStyle w:val="CCGbodycopy"/>
        <w:ind w:right="-1610"/>
      </w:pPr>
      <w:r w:rsidRPr="004513A8">
        <w:t>Bulleted lists look like this:</w:t>
      </w:r>
    </w:p>
    <w:p w14:paraId="0069ABA3" w14:textId="77777777" w:rsidR="00A94A1C" w:rsidRPr="008C1317" w:rsidRDefault="00A94A1C" w:rsidP="002B277B">
      <w:pPr>
        <w:pStyle w:val="CCGbulletedlist"/>
        <w:ind w:right="-1610"/>
      </w:pPr>
      <w:r w:rsidRPr="008C1317">
        <w:t xml:space="preserve">First </w:t>
      </w:r>
      <w:proofErr w:type="gramStart"/>
      <w:r w:rsidRPr="008C1317">
        <w:t>bullet;</w:t>
      </w:r>
      <w:proofErr w:type="gramEnd"/>
    </w:p>
    <w:p w14:paraId="70EA3BCB" w14:textId="77777777" w:rsidR="00A94A1C" w:rsidRPr="008C1317" w:rsidRDefault="00A94A1C" w:rsidP="002B277B">
      <w:pPr>
        <w:pStyle w:val="CCGbulletedlist"/>
        <w:ind w:right="-1610"/>
      </w:pPr>
      <w:r w:rsidRPr="008C1317">
        <w:t xml:space="preserve">Second </w:t>
      </w:r>
      <w:proofErr w:type="gramStart"/>
      <w:r w:rsidRPr="008C1317">
        <w:t>bullet;</w:t>
      </w:r>
      <w:proofErr w:type="gramEnd"/>
    </w:p>
    <w:p w14:paraId="6504C1B2" w14:textId="77777777" w:rsidR="00A94A1C" w:rsidRPr="008C1317" w:rsidRDefault="00A94A1C" w:rsidP="002B277B">
      <w:pPr>
        <w:pStyle w:val="CCGbulletedlist"/>
        <w:ind w:right="-1610"/>
      </w:pPr>
      <w:r w:rsidRPr="008C1317">
        <w:t>Third bullet.</w:t>
      </w:r>
    </w:p>
    <w:p w14:paraId="0287C7EC" w14:textId="77777777" w:rsidR="00A94A1C" w:rsidRPr="00B4391E" w:rsidRDefault="00A94A1C" w:rsidP="002B277B">
      <w:pPr>
        <w:pStyle w:val="CCGbodycopy"/>
        <w:ind w:right="-1610"/>
      </w:pPr>
      <w:r w:rsidRPr="00B4391E">
        <w:t>Numbered lists can be added as follows:</w:t>
      </w:r>
    </w:p>
    <w:p w14:paraId="2E0D5EAF" w14:textId="77777777" w:rsidR="00A94A1C" w:rsidRPr="00B4391E" w:rsidRDefault="00A94A1C" w:rsidP="002B277B">
      <w:pPr>
        <w:pStyle w:val="CCGnumberedlist"/>
        <w:ind w:right="-1610"/>
      </w:pPr>
      <w:r w:rsidRPr="00B4391E">
        <w:t xml:space="preserve">First </w:t>
      </w:r>
      <w:proofErr w:type="gramStart"/>
      <w:r w:rsidRPr="00B4391E">
        <w:t>item;</w:t>
      </w:r>
      <w:proofErr w:type="gramEnd"/>
    </w:p>
    <w:p w14:paraId="51F63106" w14:textId="77777777" w:rsidR="00A94A1C" w:rsidRPr="00B4391E" w:rsidRDefault="00A94A1C" w:rsidP="002B277B">
      <w:pPr>
        <w:pStyle w:val="CCGnumberedlist"/>
        <w:ind w:right="-1610"/>
      </w:pPr>
      <w:r w:rsidRPr="00B4391E">
        <w:t xml:space="preserve">Second </w:t>
      </w:r>
      <w:proofErr w:type="gramStart"/>
      <w:r w:rsidRPr="00B4391E">
        <w:t>item;</w:t>
      </w:r>
      <w:proofErr w:type="gramEnd"/>
    </w:p>
    <w:p w14:paraId="6CC38EAA" w14:textId="77777777" w:rsidR="00A94A1C" w:rsidRPr="00B4391E" w:rsidRDefault="00A94A1C" w:rsidP="002B277B">
      <w:pPr>
        <w:pStyle w:val="CCGnumberedlist"/>
        <w:ind w:right="-1610"/>
      </w:pPr>
      <w:r w:rsidRPr="00B4391E">
        <w:t>Third item.</w:t>
      </w:r>
    </w:p>
    <w:p w14:paraId="254507A5" w14:textId="77777777" w:rsidR="00A94A1C" w:rsidRPr="00B4391E" w:rsidRDefault="00A94A1C" w:rsidP="002B277B">
      <w:pPr>
        <w:pStyle w:val="CCGbodycopy"/>
        <w:ind w:right="-1610"/>
      </w:pPr>
      <w:r w:rsidRPr="00B4391E">
        <w:t>The text continues here.</w:t>
      </w:r>
    </w:p>
    <w:p w14:paraId="64431064" w14:textId="77777777" w:rsidR="00A94A1C" w:rsidRPr="008C1317" w:rsidRDefault="00A94A1C" w:rsidP="0003448D">
      <w:pPr>
        <w:pStyle w:val="CCGbodycopywide"/>
      </w:pPr>
      <w:r w:rsidRPr="008C1317">
        <w:t>3.2. Figures, Tables and Schemes</w:t>
      </w:r>
      <w:r w:rsidRPr="008C1317">
        <w:rPr>
          <w:noProof/>
        </w:rPr>
        <mc:AlternateContent>
          <mc:Choice Requires="wps">
            <w:drawing>
              <wp:anchor distT="0" distB="0" distL="114300" distR="114300" simplePos="0" relativeHeight="251668480" behindDoc="1" locked="1" layoutInCell="1" allowOverlap="1" wp14:anchorId="7A312F30" wp14:editId="4BEC4E9B">
                <wp:simplePos x="0" y="0"/>
                <wp:positionH relativeFrom="column">
                  <wp:posOffset>-1506855</wp:posOffset>
                </wp:positionH>
                <wp:positionV relativeFrom="page">
                  <wp:posOffset>1985645</wp:posOffset>
                </wp:positionV>
                <wp:extent cx="21590" cy="8981440"/>
                <wp:effectExtent l="12700" t="12700" r="16510" b="22860"/>
                <wp:wrapNone/>
                <wp:docPr id="19" name="Straight Connector 19"/>
                <wp:cNvGraphicFramePr/>
                <a:graphic xmlns:a="http://schemas.openxmlformats.org/drawingml/2006/main">
                  <a:graphicData uri="http://schemas.microsoft.com/office/word/2010/wordprocessingShape">
                    <wps:wsp>
                      <wps:cNvCnPr/>
                      <wps:spPr>
                        <a:xfrm>
                          <a:off x="0" y="0"/>
                          <a:ext cx="21590" cy="8981440"/>
                        </a:xfrm>
                        <a:prstGeom prst="line">
                          <a:avLst/>
                        </a:prstGeom>
                        <a:ln w="22225">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0E305" id="Straight Connector 19"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8.65pt,156.35pt" to="-116.95pt,8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" strokecolor="#6e99fd [1944]" strokeweight="1.75pt">
                <w10:wrap anchory="page"/>
                <w10:anchorlock/>
              </v:line>
            </w:pict>
          </mc:Fallback>
        </mc:AlternateContent>
      </w:r>
    </w:p>
    <w:p w14:paraId="7BD8C928" w14:textId="77777777" w:rsidR="00A94A1C" w:rsidRPr="00524764" w:rsidRDefault="00A94A1C" w:rsidP="0003448D">
      <w:pPr>
        <w:pStyle w:val="CCGbodycopywide"/>
        <w:rPr>
          <w:rFonts w:ascii="Ubuntu" w:hAnsi="Ubuntu"/>
          <w:b/>
        </w:rPr>
      </w:pPr>
      <w:r w:rsidRPr="00524764">
        <w:t>All figures and tables should be cited in the main text as Figure 1, Table 1, etc.</w:t>
      </w:r>
      <w:r>
        <w:t xml:space="preserve"> </w:t>
      </w:r>
      <w:r>
        <w:rPr>
          <w:rFonts w:ascii="Ubuntu" w:hAnsi="Ubuntu"/>
          <w:b/>
        </w:rPr>
        <w:br w:type="textWrapping" w:clear="all"/>
      </w:r>
      <w:r w:rsidRPr="0489ADBB">
        <w:rPr>
          <w:b/>
          <w:bCs/>
          <w:sz w:val="16"/>
          <w:szCs w:val="16"/>
        </w:rPr>
        <w:t xml:space="preserve">Figure 1. </w:t>
      </w:r>
      <w:r w:rsidRPr="00524764">
        <w:rPr>
          <w:sz w:val="16"/>
          <w:szCs w:val="16"/>
        </w:rPr>
        <w:t>This is a figure. Schemes follow the same formatting.</w:t>
      </w:r>
    </w:p>
    <w:p w14:paraId="46A9F4E6" w14:textId="77777777" w:rsidR="00A94A1C" w:rsidRPr="009B6BA0" w:rsidRDefault="00A94A1C" w:rsidP="002B277B">
      <w:pPr>
        <w:pStyle w:val="CCGtablecaption"/>
        <w:ind w:right="-1610"/>
      </w:pPr>
      <w:r w:rsidRPr="009B6BA0">
        <w:rPr>
          <w:rStyle w:val="CCGtablecaptionbold"/>
        </w:rPr>
        <w:t>Table 1.</w:t>
      </w:r>
      <w:r w:rsidRPr="009B6BA0">
        <w:t xml:space="preserve"> This is a table. Tables should be placed in the main text near to the first time they are cited.</w:t>
      </w:r>
    </w:p>
    <w:tbl>
      <w:tblPr>
        <w:tblW w:w="7857"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A94A1C" w:rsidRPr="008D48A6" w14:paraId="1107C7D3" w14:textId="77777777" w:rsidTr="00E109B6">
        <w:tc>
          <w:tcPr>
            <w:tcW w:w="2619" w:type="dxa"/>
            <w:tcBorders>
              <w:bottom w:val="single" w:sz="4" w:space="0" w:color="auto"/>
            </w:tcBorders>
            <w:shd w:val="clear" w:color="auto" w:fill="auto"/>
            <w:vAlign w:val="center"/>
          </w:tcPr>
          <w:p w14:paraId="0124EEA8" w14:textId="77777777" w:rsidR="00A94A1C" w:rsidRPr="009B6BA0" w:rsidRDefault="00A94A1C" w:rsidP="002B277B">
            <w:pPr>
              <w:pStyle w:val="CCGtabletitle"/>
              <w:ind w:right="-1610"/>
            </w:pPr>
            <w:r w:rsidRPr="009B6BA0">
              <w:t>Title 1</w:t>
            </w:r>
          </w:p>
        </w:tc>
        <w:tc>
          <w:tcPr>
            <w:tcW w:w="2619" w:type="dxa"/>
            <w:tcBorders>
              <w:bottom w:val="single" w:sz="4" w:space="0" w:color="auto"/>
            </w:tcBorders>
            <w:shd w:val="clear" w:color="auto" w:fill="auto"/>
            <w:vAlign w:val="center"/>
          </w:tcPr>
          <w:p w14:paraId="00E44102" w14:textId="77777777" w:rsidR="00A94A1C" w:rsidRPr="009B6BA0" w:rsidRDefault="00A94A1C" w:rsidP="002B277B">
            <w:pPr>
              <w:pStyle w:val="CCGtabletitle"/>
              <w:ind w:right="-1610"/>
            </w:pPr>
            <w:r w:rsidRPr="009B6BA0">
              <w:t>Title 2</w:t>
            </w:r>
          </w:p>
        </w:tc>
        <w:tc>
          <w:tcPr>
            <w:tcW w:w="2619" w:type="dxa"/>
            <w:tcBorders>
              <w:bottom w:val="single" w:sz="4" w:space="0" w:color="auto"/>
            </w:tcBorders>
            <w:shd w:val="clear" w:color="auto" w:fill="auto"/>
            <w:vAlign w:val="center"/>
          </w:tcPr>
          <w:p w14:paraId="4F9E9004" w14:textId="77777777" w:rsidR="00A94A1C" w:rsidRPr="009B6BA0" w:rsidRDefault="00A94A1C" w:rsidP="002B277B">
            <w:pPr>
              <w:pStyle w:val="CCGtabletitle"/>
              <w:ind w:right="-1610"/>
            </w:pPr>
            <w:r w:rsidRPr="009B6BA0">
              <w:t>Title 3</w:t>
            </w:r>
          </w:p>
        </w:tc>
      </w:tr>
      <w:tr w:rsidR="00A94A1C" w:rsidRPr="008D48A6" w14:paraId="1C45AB7A" w14:textId="77777777" w:rsidTr="00E109B6">
        <w:tc>
          <w:tcPr>
            <w:tcW w:w="2619" w:type="dxa"/>
            <w:shd w:val="clear" w:color="auto" w:fill="auto"/>
            <w:vAlign w:val="center"/>
          </w:tcPr>
          <w:p w14:paraId="7289B720" w14:textId="77777777" w:rsidR="00A94A1C" w:rsidRPr="009B6BA0" w:rsidRDefault="00A94A1C" w:rsidP="002B277B">
            <w:pPr>
              <w:pStyle w:val="CCGtablebodycopy"/>
              <w:ind w:right="-1610"/>
            </w:pPr>
            <w:r w:rsidRPr="009B6BA0">
              <w:t>entry 1</w:t>
            </w:r>
          </w:p>
        </w:tc>
        <w:tc>
          <w:tcPr>
            <w:tcW w:w="2619" w:type="dxa"/>
            <w:shd w:val="clear" w:color="auto" w:fill="auto"/>
            <w:vAlign w:val="center"/>
          </w:tcPr>
          <w:p w14:paraId="28433FC9" w14:textId="77777777" w:rsidR="00A94A1C" w:rsidRPr="009B6BA0" w:rsidRDefault="00A94A1C" w:rsidP="002B277B">
            <w:pPr>
              <w:pStyle w:val="CCGtablebodycopy"/>
              <w:ind w:right="-1610"/>
            </w:pPr>
            <w:r w:rsidRPr="009B6BA0">
              <w:t>data</w:t>
            </w:r>
          </w:p>
        </w:tc>
        <w:tc>
          <w:tcPr>
            <w:tcW w:w="2619" w:type="dxa"/>
            <w:shd w:val="clear" w:color="auto" w:fill="auto"/>
            <w:vAlign w:val="center"/>
          </w:tcPr>
          <w:p w14:paraId="36F2D0EB" w14:textId="77777777" w:rsidR="00A94A1C" w:rsidRPr="009B6BA0" w:rsidRDefault="00A94A1C" w:rsidP="002B277B">
            <w:pPr>
              <w:pStyle w:val="CCGtablebodycopy"/>
              <w:ind w:right="-1610"/>
            </w:pPr>
            <w:r w:rsidRPr="009B6BA0">
              <w:t>data</w:t>
            </w:r>
          </w:p>
        </w:tc>
      </w:tr>
      <w:tr w:rsidR="00A94A1C" w:rsidRPr="008D48A6" w14:paraId="16DCE757" w14:textId="77777777" w:rsidTr="00E109B6">
        <w:tc>
          <w:tcPr>
            <w:tcW w:w="2619" w:type="dxa"/>
            <w:shd w:val="clear" w:color="auto" w:fill="auto"/>
            <w:vAlign w:val="center"/>
          </w:tcPr>
          <w:p w14:paraId="37D03492" w14:textId="77777777" w:rsidR="00A94A1C" w:rsidRPr="009B6BA0" w:rsidRDefault="00A94A1C" w:rsidP="002B277B">
            <w:pPr>
              <w:pStyle w:val="CCGtablebodycopy"/>
              <w:ind w:right="-1610"/>
            </w:pPr>
            <w:r w:rsidRPr="009B6BA0">
              <w:t>entry 2</w:t>
            </w:r>
          </w:p>
        </w:tc>
        <w:tc>
          <w:tcPr>
            <w:tcW w:w="2619" w:type="dxa"/>
            <w:shd w:val="clear" w:color="auto" w:fill="auto"/>
            <w:vAlign w:val="center"/>
          </w:tcPr>
          <w:p w14:paraId="497DA94B" w14:textId="77777777" w:rsidR="00A94A1C" w:rsidRPr="009B6BA0" w:rsidRDefault="00A94A1C" w:rsidP="002B277B">
            <w:pPr>
              <w:pStyle w:val="CCGtablebodycopy"/>
              <w:ind w:right="-1610"/>
            </w:pPr>
            <w:r w:rsidRPr="009B6BA0">
              <w:t>data</w:t>
            </w:r>
          </w:p>
        </w:tc>
        <w:tc>
          <w:tcPr>
            <w:tcW w:w="2619" w:type="dxa"/>
            <w:shd w:val="clear" w:color="auto" w:fill="auto"/>
            <w:vAlign w:val="center"/>
          </w:tcPr>
          <w:p w14:paraId="74D47D6E" w14:textId="77777777" w:rsidR="00A94A1C" w:rsidRPr="009B6BA0" w:rsidRDefault="00A94A1C" w:rsidP="002B277B">
            <w:pPr>
              <w:pStyle w:val="CCGtablebodycopy"/>
              <w:ind w:right="-1610"/>
            </w:pPr>
            <w:r w:rsidRPr="009B6BA0">
              <w:t xml:space="preserve">data </w:t>
            </w:r>
            <w:r w:rsidRPr="009B6BA0">
              <w:rPr>
                <w:rStyle w:val="CCGtablesuperscript"/>
              </w:rPr>
              <w:t>1</w:t>
            </w:r>
          </w:p>
        </w:tc>
      </w:tr>
    </w:tbl>
    <w:p w14:paraId="33A3AA2E" w14:textId="77777777" w:rsidR="00A94A1C" w:rsidRPr="009B6BA0" w:rsidRDefault="00A94A1C" w:rsidP="002B277B">
      <w:pPr>
        <w:pStyle w:val="CCGtablefooter"/>
        <w:ind w:right="-1610"/>
      </w:pPr>
      <w:r w:rsidRPr="009B6BA0">
        <w:rPr>
          <w:rStyle w:val="CCGtablesuperscript"/>
        </w:rPr>
        <w:t>1</w:t>
      </w:r>
      <w:r w:rsidRPr="009B6BA0">
        <w:t xml:space="preserve"> Tables may have a footer.</w:t>
      </w:r>
    </w:p>
    <w:p w14:paraId="28C47BAE" w14:textId="77777777" w:rsidR="00A94A1C" w:rsidRPr="009B6BA0" w:rsidRDefault="00A94A1C" w:rsidP="002B277B">
      <w:pPr>
        <w:pStyle w:val="CCGbodycopy"/>
        <w:ind w:right="-1610"/>
      </w:pPr>
      <w:r w:rsidRPr="009B6BA0">
        <w:t>The text continues here (Figure 2 and Table 2).</w:t>
      </w:r>
    </w:p>
    <w:p w14:paraId="14C99B4E" w14:textId="77777777" w:rsidR="00CA1B4E" w:rsidRDefault="00CA1B4E" w:rsidP="002B277B">
      <w:pPr>
        <w:pStyle w:val="CCGbodycopycolumn"/>
        <w:ind w:right="-1610"/>
        <w:rPr>
          <w:rFonts w:cs="Verdana"/>
        </w:rPr>
      </w:pPr>
    </w:p>
    <w:p w14:paraId="1557B1B1" w14:textId="1A5A3A9A" w:rsidR="00E8249B" w:rsidRPr="00D30A7F" w:rsidRDefault="00E8249B" w:rsidP="002B277B">
      <w:pPr>
        <w:pStyle w:val="CCGHeadernumbered0"/>
        <w:ind w:right="-1610"/>
      </w:pPr>
      <w:bookmarkStart w:id="3" w:name="_Toc65528449"/>
      <w:r w:rsidRPr="0063673E">
        <w:rPr>
          <w:color w:val="0F56FD" w:themeColor="accent5"/>
        </w:rPr>
        <w:t>Discussion</w:t>
      </w:r>
      <w:bookmarkEnd w:id="3"/>
    </w:p>
    <w:p w14:paraId="6048892C" w14:textId="77777777" w:rsidR="00E8249B" w:rsidRPr="00D30A7F" w:rsidRDefault="00E8249B" w:rsidP="002B277B">
      <w:pPr>
        <w:pStyle w:val="CCGbodycopywide"/>
        <w:ind w:right="-1610"/>
      </w:pPr>
      <w:r w:rsidRPr="00D30A7F">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14:paraId="59C34DD3" w14:textId="77777777" w:rsidR="00E8249B" w:rsidRPr="0063673E" w:rsidRDefault="00E8249B" w:rsidP="002B277B">
      <w:pPr>
        <w:pStyle w:val="CCGHeadernumbered0"/>
        <w:ind w:right="-1610"/>
        <w:rPr>
          <w:color w:val="0F56FD" w:themeColor="accent5"/>
        </w:rPr>
      </w:pPr>
      <w:bookmarkStart w:id="4" w:name="_Toc65528450"/>
      <w:r w:rsidRPr="0063673E">
        <w:rPr>
          <w:color w:val="0F56FD" w:themeColor="accent5"/>
        </w:rPr>
        <w:t>Conclusions</w:t>
      </w:r>
      <w:bookmarkEnd w:id="4"/>
    </w:p>
    <w:p w14:paraId="348D869F" w14:textId="77777777" w:rsidR="00E8249B" w:rsidRPr="00D30A7F" w:rsidRDefault="00E8249B" w:rsidP="002B277B">
      <w:pPr>
        <w:pStyle w:val="CCGbodycopywide"/>
        <w:ind w:right="-1610"/>
      </w:pPr>
      <w:r w:rsidRPr="00D30A7F">
        <w:t>This section is not mandatory but can be added to the manuscript if the discussion is unusually long or complex.</w:t>
      </w:r>
    </w:p>
    <w:p w14:paraId="34725BFA" w14:textId="6A1BB318" w:rsidR="00E8249B" w:rsidRPr="0063673E" w:rsidRDefault="00E8249B" w:rsidP="002B277B">
      <w:pPr>
        <w:pStyle w:val="CCGHeadernumbered0"/>
        <w:ind w:right="-1610"/>
        <w:rPr>
          <w:color w:val="0F56FD" w:themeColor="accent5"/>
        </w:rPr>
      </w:pPr>
      <w:bookmarkStart w:id="5" w:name="_Toc65528451"/>
      <w:r w:rsidRPr="0063673E">
        <w:rPr>
          <w:color w:val="0F56FD" w:themeColor="accent5"/>
        </w:rPr>
        <w:lastRenderedPageBreak/>
        <w:t>Patents</w:t>
      </w:r>
      <w:bookmarkEnd w:id="5"/>
    </w:p>
    <w:p w14:paraId="223F53F9" w14:textId="77777777" w:rsidR="002B277B" w:rsidRDefault="00E8249B" w:rsidP="002B277B">
      <w:pPr>
        <w:pStyle w:val="CCGbodycopywide"/>
        <w:ind w:right="-1610"/>
      </w:pPr>
      <w:r w:rsidRPr="00C92D89">
        <w:t xml:space="preserve">This section is not </w:t>
      </w:r>
      <w:r w:rsidRPr="00EC439E">
        <w:t>mandatory</w:t>
      </w:r>
      <w:r w:rsidRPr="00C92D89">
        <w:t xml:space="preserve"> but may be added if there are patents resulting from the work reported in this manuscript.</w:t>
      </w:r>
    </w:p>
    <w:p w14:paraId="72853C3D" w14:textId="77777777" w:rsidR="002B277B" w:rsidRPr="0063673E" w:rsidRDefault="002B277B" w:rsidP="002B277B">
      <w:pPr>
        <w:pStyle w:val="CCGheaderbodycopy"/>
        <w:ind w:right="-1610"/>
        <w:rPr>
          <w:color w:val="0F56FD" w:themeColor="accent5"/>
        </w:rPr>
      </w:pPr>
      <w:bookmarkStart w:id="6" w:name="_Toc65528452"/>
      <w:r w:rsidRPr="0063673E">
        <w:rPr>
          <w:color w:val="0F56FD" w:themeColor="accent5"/>
        </w:rPr>
        <w:t>Appendix A</w:t>
      </w:r>
      <w:bookmarkEnd w:id="6"/>
    </w:p>
    <w:p w14:paraId="7C64E69E" w14:textId="77777777" w:rsidR="002B277B" w:rsidRPr="002B277B" w:rsidRDefault="002B277B" w:rsidP="002B277B">
      <w:pPr>
        <w:pStyle w:val="CCGbodycopywide"/>
        <w:ind w:right="-1610"/>
      </w:pPr>
      <w:r w:rsidRPr="002B277B">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 You may wish to include detail relating to the U4RIA compliance of the work here.</w:t>
      </w:r>
    </w:p>
    <w:p w14:paraId="45F04258" w14:textId="77777777" w:rsidR="002B277B" w:rsidRPr="0063673E" w:rsidRDefault="002B277B" w:rsidP="002B277B">
      <w:pPr>
        <w:pStyle w:val="CCGheaderbodycopy"/>
        <w:ind w:right="-1610"/>
        <w:rPr>
          <w:color w:val="0F56FD" w:themeColor="accent5"/>
        </w:rPr>
      </w:pPr>
      <w:bookmarkStart w:id="7" w:name="_Toc65528453"/>
      <w:r w:rsidRPr="0063673E">
        <w:rPr>
          <w:color w:val="0F56FD" w:themeColor="accent5"/>
        </w:rPr>
        <w:t>Appendix B</w:t>
      </w:r>
      <w:bookmarkEnd w:id="7"/>
    </w:p>
    <w:p w14:paraId="2D2E090E" w14:textId="77777777" w:rsidR="002B277B" w:rsidRPr="002B277B" w:rsidRDefault="002B277B" w:rsidP="002B277B">
      <w:pPr>
        <w:pStyle w:val="CCGbodycopywide"/>
        <w:ind w:right="-1610"/>
      </w:pPr>
      <w:r w:rsidRPr="002B277B">
        <w:t xml:space="preserve">All appendix sections must be cited in the main text. In the appendices, Figures, Tables, etc. should be </w:t>
      </w:r>
      <w:proofErr w:type="spellStart"/>
      <w:r w:rsidRPr="002B277B">
        <w:t>labeled</w:t>
      </w:r>
      <w:proofErr w:type="spellEnd"/>
      <w:r w:rsidRPr="002B277B">
        <w:t xml:space="preserve"> starting with “A”—e.g., Figure A1, Figure A2, etc.</w:t>
      </w:r>
    </w:p>
    <w:p w14:paraId="5A1E24D1" w14:textId="77777777" w:rsidR="002B277B" w:rsidRPr="0063673E" w:rsidRDefault="002B277B" w:rsidP="002B277B">
      <w:pPr>
        <w:pStyle w:val="CCGheaderbodycopy"/>
        <w:ind w:right="-1610"/>
        <w:rPr>
          <w:color w:val="0F56FD" w:themeColor="accent5"/>
        </w:rPr>
      </w:pPr>
      <w:r w:rsidRPr="0063673E">
        <w:rPr>
          <w:color w:val="0F56FD" w:themeColor="accent5"/>
        </w:rPr>
        <w:t>References</w:t>
      </w:r>
    </w:p>
    <w:p w14:paraId="517751BF" w14:textId="77777777" w:rsidR="002B277B" w:rsidRPr="00197F36" w:rsidRDefault="002B277B" w:rsidP="002B277B">
      <w:pPr>
        <w:pStyle w:val="CCGreferences"/>
        <w:ind w:right="-1610"/>
        <w:jc w:val="left"/>
      </w:pPr>
      <w:r w:rsidRPr="00197F36">
        <w:t xml:space="preserve">Author 1, A.B.; Author 2, C.D. Title of the article. </w:t>
      </w:r>
      <w:r w:rsidRPr="0051561C">
        <w:rPr>
          <w:rStyle w:val="CCGreferencesital"/>
        </w:rPr>
        <w:t>Abbreviated Journal Name</w:t>
      </w:r>
      <w:r w:rsidRPr="00197F36">
        <w:t xml:space="preserve"> Year, </w:t>
      </w:r>
      <w:r w:rsidRPr="0051561C">
        <w:rPr>
          <w:rStyle w:val="CCGreferencesital"/>
        </w:rPr>
        <w:t>Volume,</w:t>
      </w:r>
      <w:r w:rsidRPr="00197F36">
        <w:t xml:space="preserve"> page range.</w:t>
      </w:r>
    </w:p>
    <w:p w14:paraId="6987F4D6" w14:textId="77777777" w:rsidR="002B277B" w:rsidRPr="00197F36" w:rsidRDefault="002B277B" w:rsidP="002B277B">
      <w:pPr>
        <w:pStyle w:val="CCGreferences"/>
        <w:ind w:right="-1610"/>
        <w:jc w:val="left"/>
      </w:pPr>
      <w:r w:rsidRPr="00197F36">
        <w:t xml:space="preserve">Author 1, A.; Author 2, B. Title of the </w:t>
      </w:r>
      <w:r w:rsidRPr="00F46B42">
        <w:t>chapter</w:t>
      </w:r>
      <w:r w:rsidRPr="00197F36">
        <w:t xml:space="preserve">. In </w:t>
      </w:r>
      <w:r w:rsidRPr="0051561C">
        <w:rPr>
          <w:rStyle w:val="CCGreferencesital"/>
        </w:rPr>
        <w:t>Book Title,</w:t>
      </w:r>
      <w:r w:rsidRPr="00197F36">
        <w:t xml:space="preserve"> 2nd ed.; Editor 1, A., Editor 2, B., Eds.; Publisher: Publisher Location, Country, 2007; Volume 3, pp. 154–196.</w:t>
      </w:r>
    </w:p>
    <w:p w14:paraId="1FC89787" w14:textId="77777777" w:rsidR="002B277B" w:rsidRPr="00197F36" w:rsidRDefault="002B277B" w:rsidP="002B277B">
      <w:pPr>
        <w:pStyle w:val="CCGreferences"/>
        <w:ind w:right="-1610"/>
        <w:jc w:val="left"/>
      </w:pPr>
      <w:r w:rsidRPr="00197F36">
        <w:t xml:space="preserve">Author 1, A.; Author 2, B. </w:t>
      </w:r>
      <w:r w:rsidRPr="0051561C">
        <w:rPr>
          <w:rStyle w:val="CCGreferencesital"/>
        </w:rPr>
        <w:t>Book Title,</w:t>
      </w:r>
      <w:r w:rsidRPr="00197F36">
        <w:t xml:space="preserve"> 3rd ed.; Publisher: Publisher Location, Country, </w:t>
      </w:r>
      <w:r>
        <w:t>year</w:t>
      </w:r>
      <w:r w:rsidRPr="00197F36">
        <w:t>; pp. 154–196.</w:t>
      </w:r>
    </w:p>
    <w:p w14:paraId="6D69CB17" w14:textId="77777777" w:rsidR="002B277B" w:rsidRPr="00197F36" w:rsidRDefault="002B277B" w:rsidP="002B277B">
      <w:pPr>
        <w:pStyle w:val="CCGreferences"/>
        <w:ind w:right="-1610"/>
        <w:jc w:val="left"/>
      </w:pPr>
      <w:r w:rsidRPr="00197F36">
        <w:t xml:space="preserve">Author 1, A.B.; Author 2, C. </w:t>
      </w:r>
      <w:r w:rsidRPr="0051561C">
        <w:rPr>
          <w:rStyle w:val="CCGreferencesital"/>
        </w:rPr>
        <w:t>Title of Unpublished Work.</w:t>
      </w:r>
      <w:r w:rsidRPr="00197F36">
        <w:t xml:space="preserve"> Abbreviated Journal Name stage of publication (under review; accepted; in press).</w:t>
      </w:r>
    </w:p>
    <w:p w14:paraId="0EA12247" w14:textId="77777777" w:rsidR="002B277B" w:rsidRPr="00C92D89" w:rsidRDefault="002B277B" w:rsidP="002B277B">
      <w:pPr>
        <w:pStyle w:val="CCGbodycopywide"/>
        <w:ind w:right="-1610"/>
      </w:pPr>
    </w:p>
    <w:p w14:paraId="56ACA714" w14:textId="77777777" w:rsidR="00633BC4" w:rsidRPr="00084802" w:rsidRDefault="00633BC4" w:rsidP="002B277B">
      <w:pPr>
        <w:pStyle w:val="CCGheaderbodycopy"/>
        <w:ind w:right="-1610"/>
      </w:pPr>
    </w:p>
    <w:sectPr w:rsidR="00633BC4" w:rsidRPr="00084802" w:rsidSect="00342DC3">
      <w:headerReference w:type="even" r:id="rId13"/>
      <w:headerReference w:type="default" r:id="rId14"/>
      <w:footerReference w:type="even" r:id="rId15"/>
      <w:footerReference w:type="default" r:id="rId16"/>
      <w:headerReference w:type="first" r:id="rId17"/>
      <w:footerReference w:type="first" r:id="rId18"/>
      <w:pgSz w:w="11900" w:h="16840"/>
      <w:pgMar w:top="1418" w:right="3119" w:bottom="1134" w:left="851" w:header="709" w:footer="34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93371" w14:textId="77777777" w:rsidR="00342DC3" w:rsidRDefault="00342DC3" w:rsidP="008B4360">
      <w:pPr>
        <w:spacing w:before="96" w:line="240" w:lineRule="auto"/>
      </w:pPr>
      <w:r>
        <w:separator/>
      </w:r>
    </w:p>
    <w:p w14:paraId="7D773FA0" w14:textId="77777777" w:rsidR="00342DC3" w:rsidRDefault="00342DC3"/>
  </w:endnote>
  <w:endnote w:type="continuationSeparator" w:id="0">
    <w:p w14:paraId="03E9D8B2" w14:textId="77777777" w:rsidR="00342DC3" w:rsidRDefault="00342DC3" w:rsidP="008B4360">
      <w:pPr>
        <w:spacing w:before="96" w:line="240" w:lineRule="auto"/>
      </w:pPr>
      <w:r>
        <w:continuationSeparator/>
      </w:r>
    </w:p>
    <w:p w14:paraId="3D2ACEED" w14:textId="77777777" w:rsidR="00342DC3" w:rsidRDefault="00342D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DD684" w14:textId="77777777" w:rsidR="00B60851" w:rsidRDefault="00B608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C4639" w14:textId="51C8C382" w:rsidR="00B60851" w:rsidRPr="00B60851" w:rsidRDefault="00B60851" w:rsidP="00B60851">
    <w:pPr>
      <w:pStyle w:val="Footer"/>
      <w:rPr>
        <w:rFonts w:ascii="Arial" w:hAnsi="Arial" w:cs="Arial"/>
        <w:color w:val="000000" w:themeColor="text1"/>
        <w:sz w:val="18"/>
        <w:szCs w:val="18"/>
      </w:rPr>
    </w:pPr>
    <w:r w:rsidRPr="00B60851">
      <w:rPr>
        <w:rFonts w:ascii="Arial" w:hAnsi="Arial" w:cs="Arial"/>
        <w:iCs/>
        <w:noProof/>
        <w:color w:val="000000" w:themeColor="text1"/>
        <w:sz w:val="18"/>
        <w:szCs w:val="18"/>
      </w:rPr>
      <mc:AlternateContent>
        <mc:Choice Requires="wps">
          <w:drawing>
            <wp:anchor distT="0" distB="0" distL="114300" distR="114300" simplePos="0" relativeHeight="251675648" behindDoc="0" locked="0" layoutInCell="1" allowOverlap="1" wp14:anchorId="69D81126" wp14:editId="1F1B56BC">
              <wp:simplePos x="0" y="0"/>
              <wp:positionH relativeFrom="column">
                <wp:posOffset>1270</wp:posOffset>
              </wp:positionH>
              <wp:positionV relativeFrom="paragraph">
                <wp:posOffset>101600</wp:posOffset>
              </wp:positionV>
              <wp:extent cx="6527165" cy="0"/>
              <wp:effectExtent l="0" t="12700" r="13335" b="12700"/>
              <wp:wrapNone/>
              <wp:docPr id="1258892174" name="Straight Connector 1258892174"/>
              <wp:cNvGraphicFramePr/>
              <a:graphic xmlns:a="http://schemas.openxmlformats.org/drawingml/2006/main">
                <a:graphicData uri="http://schemas.microsoft.com/office/word/2010/wordprocessingShape">
                  <wps:wsp>
                    <wps:cNvCnPr/>
                    <wps:spPr>
                      <a:xfrm>
                        <a:off x="0" y="0"/>
                        <a:ext cx="6527165" cy="0"/>
                      </a:xfrm>
                      <a:prstGeom prst="line">
                        <a:avLst/>
                      </a:prstGeom>
                      <a:ln w="2540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D2FE17" id="Straight Connector 1258892174"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8pt" to="514.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" strokecolor="#0f56fd [3208]" strokeweight="2pt"/>
          </w:pict>
        </mc:Fallback>
      </mc:AlternateContent>
    </w:r>
  </w:p>
  <w:p w14:paraId="485EEAF9" w14:textId="473B8777" w:rsidR="00B60851" w:rsidRPr="00B60851" w:rsidRDefault="00B60851" w:rsidP="00B60851">
    <w:pPr>
      <w:pStyle w:val="Footer"/>
      <w:rPr>
        <w:rFonts w:ascii="Arial" w:hAnsi="Arial" w:cs="Arial"/>
        <w:color w:val="000000" w:themeColor="text1"/>
        <w:sz w:val="18"/>
        <w:szCs w:val="18"/>
      </w:rPr>
    </w:pPr>
  </w:p>
  <w:p w14:paraId="576BF023" w14:textId="543BE8D9" w:rsidR="00652702" w:rsidRPr="00B60851" w:rsidRDefault="00B60851" w:rsidP="00B60851">
    <w:pPr>
      <w:pStyle w:val="CCGfooterfirstpage"/>
      <w:tabs>
        <w:tab w:val="clear" w:pos="8845"/>
        <w:tab w:val="left" w:pos="1160"/>
        <w:tab w:val="left" w:pos="1520"/>
        <w:tab w:val="right" w:pos="10466"/>
      </w:tabs>
      <w:spacing w:line="240" w:lineRule="auto"/>
      <w:ind w:right="-2418"/>
      <w:jc w:val="both"/>
      <w:rPr>
        <w:rFonts w:ascii="Arial" w:hAnsi="Arial" w:cs="Arial"/>
        <w:color w:val="000000" w:themeColor="text1"/>
        <w:sz w:val="18"/>
        <w:szCs w:val="18"/>
        <w:lang w:val="fr-CH"/>
      </w:rPr>
    </w:pPr>
    <w:r w:rsidRPr="00B60851">
      <w:rPr>
        <w:rFonts w:ascii="Arial" w:hAnsi="Arial" w:cs="Arial"/>
        <w:color w:val="000000" w:themeColor="text1"/>
        <w:sz w:val="18"/>
        <w:szCs w:val="18"/>
      </w:rPr>
      <w:t>CCG</w:t>
    </w:r>
    <w:r w:rsidRPr="00B60851">
      <w:rPr>
        <w:rFonts w:ascii="Arial" w:hAnsi="Arial" w:cs="Arial"/>
        <w:color w:val="000000" w:themeColor="text1"/>
        <w:sz w:val="18"/>
        <w:szCs w:val="18"/>
        <w:lang w:val="fr-FR"/>
      </w:rPr>
      <w:t xml:space="preserve"> </w:t>
    </w:r>
    <w:r w:rsidRPr="00B60851">
      <w:rPr>
        <w:rFonts w:ascii="Arial" w:hAnsi="Arial" w:cs="Arial"/>
        <w:b/>
        <w:bCs/>
        <w:color w:val="000000" w:themeColor="text1"/>
        <w:sz w:val="18"/>
        <w:szCs w:val="18"/>
      </w:rPr>
      <w:t>2024</w:t>
    </w:r>
    <w:r w:rsidRPr="00B60851">
      <w:rPr>
        <w:rFonts w:ascii="Arial" w:hAnsi="Arial" w:cs="Arial"/>
        <w:color w:val="000000" w:themeColor="text1"/>
        <w:sz w:val="18"/>
        <w:szCs w:val="18"/>
      </w:rPr>
      <w:tab/>
    </w:r>
    <w:r w:rsidRPr="00B60851">
      <w:rPr>
        <w:rFonts w:ascii="Arial" w:hAnsi="Arial" w:cs="Arial"/>
        <w:color w:val="000000" w:themeColor="text1"/>
        <w:sz w:val="18"/>
        <w:szCs w:val="18"/>
      </w:rPr>
      <w:tab/>
    </w:r>
    <w:r w:rsidRPr="00B60851">
      <w:rPr>
        <w:rFonts w:ascii="Arial" w:hAnsi="Arial" w:cs="Arial"/>
        <w:color w:val="000000" w:themeColor="text1"/>
        <w:sz w:val="18"/>
        <w:szCs w:val="18"/>
      </w:rPr>
      <w:tab/>
    </w:r>
    <w:hyperlink r:id="rId1" w:history="1">
      <w:r w:rsidRPr="00B60851">
        <w:rPr>
          <w:rStyle w:val="Hyperlink"/>
          <w:rFonts w:ascii="Arial" w:hAnsi="Arial" w:cs="Arial"/>
          <w:color w:val="000000" w:themeColor="text1"/>
          <w:sz w:val="18"/>
          <w:szCs w:val="18"/>
        </w:rPr>
        <w:t>climatecompatiblegrowth.com</w:t>
      </w:r>
    </w:hyperlink>
    <w:r w:rsidRPr="00B60851">
      <w:rPr>
        <w:rFonts w:ascii="Arial" w:hAnsi="Arial" w:cs="Arial"/>
        <w:color w:val="000000" w:themeColor="text1"/>
        <w:sz w:val="18"/>
        <w:szCs w:val="18"/>
        <w:lang w:val="fr-CH"/>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BF979" w14:textId="4FC66243" w:rsidR="00652702" w:rsidRPr="00B60851" w:rsidRDefault="00652702" w:rsidP="00B60851">
    <w:pPr>
      <w:pStyle w:val="CCGfooterfirstpage"/>
      <w:tabs>
        <w:tab w:val="clear" w:pos="8845"/>
        <w:tab w:val="left" w:pos="1160"/>
        <w:tab w:val="left" w:pos="1520"/>
        <w:tab w:val="right" w:pos="10466"/>
      </w:tabs>
      <w:spacing w:line="240" w:lineRule="auto"/>
      <w:ind w:right="-2418"/>
      <w:jc w:val="both"/>
      <w:rPr>
        <w:rFonts w:ascii="Arial" w:hAnsi="Arial" w:cs="Arial"/>
        <w:color w:val="000000" w:themeColor="text1"/>
        <w:sz w:val="18"/>
        <w:szCs w:val="18"/>
        <w:lang w:val="fr-CH"/>
      </w:rPr>
    </w:pPr>
    <w:r w:rsidRPr="00B60851">
      <w:rPr>
        <w:rFonts w:ascii="Arial" w:hAnsi="Arial" w:cs="Arial"/>
        <w:color w:val="000000" w:themeColor="text1"/>
        <w:sz w:val="18"/>
        <w:szCs w:val="18"/>
        <w:lang w:val="fr-CH"/>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28123" w14:textId="77777777" w:rsidR="00342DC3" w:rsidRDefault="00342DC3" w:rsidP="008B4360">
      <w:pPr>
        <w:spacing w:before="96" w:line="240" w:lineRule="auto"/>
      </w:pPr>
      <w:r>
        <w:separator/>
      </w:r>
    </w:p>
    <w:p w14:paraId="357108A9" w14:textId="77777777" w:rsidR="00342DC3" w:rsidRDefault="00342DC3"/>
  </w:footnote>
  <w:footnote w:type="continuationSeparator" w:id="0">
    <w:p w14:paraId="12F35986" w14:textId="77777777" w:rsidR="00342DC3" w:rsidRDefault="00342DC3" w:rsidP="008B4360">
      <w:pPr>
        <w:spacing w:before="96" w:line="240" w:lineRule="auto"/>
      </w:pPr>
      <w:r>
        <w:continuationSeparator/>
      </w:r>
    </w:p>
    <w:p w14:paraId="1CBE23E7" w14:textId="77777777" w:rsidR="00342DC3" w:rsidRDefault="00342D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6FF87" w14:textId="77777777" w:rsidR="00EA67D5" w:rsidRDefault="00342DC3">
    <w:pPr>
      <w:pStyle w:val="Header"/>
    </w:pPr>
    <w:r>
      <w:rPr>
        <w:noProof/>
      </w:rPr>
      <w:pict w14:anchorId="00AFF5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8469231" o:spid="_x0000_s1027" type="#_x0000_t75" alt="" style="position:absolute;left:0;text-align:left;margin-left:0;margin-top:0;width:2480pt;height:3508pt;z-index:-251645952;mso-wrap-edited:f;mso-width-percent:0;mso-height-percent:0;mso-position-horizontal:center;mso-position-horizontal-relative:margin;mso-position-vertical:center;mso-position-vertical-relative:margin;mso-width-percent:0;mso-height-percent:0" o:allowincell="f">
          <v:imagedata r:id="rId1" o:title="MS Word line consec pag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426D2" w14:textId="31C68E1F" w:rsidR="00652702" w:rsidRPr="00B60851" w:rsidRDefault="00B60851" w:rsidP="008D72CB">
    <w:pPr>
      <w:pStyle w:val="CCGpageheader"/>
      <w:ind w:right="-3119"/>
      <w:rPr>
        <w:rStyle w:val="CCGpagenumber"/>
        <w:rFonts w:ascii="Arial" w:hAnsi="Arial" w:cs="Arial"/>
      </w:rPr>
    </w:pPr>
    <w:r w:rsidRPr="00B60851">
      <w:rPr>
        <w:rFonts w:ascii="Arial" w:hAnsi="Arial" w:cs="Arial"/>
        <w:i w:val="0"/>
        <w:iCs/>
      </w:rPr>
      <w:t>REPORT TEMPLATE</w:t>
    </w:r>
    <w:r w:rsidR="00652702" w:rsidRPr="00B60851">
      <w:rPr>
        <w:rFonts w:ascii="Arial" w:hAnsi="Arial" w:cs="Arial"/>
      </w:rPr>
      <w:tab/>
    </w:r>
    <w:r w:rsidR="00652702" w:rsidRPr="00B60851">
      <w:rPr>
        <w:rFonts w:ascii="Arial" w:hAnsi="Arial" w:cs="Arial"/>
      </w:rPr>
      <w:tab/>
    </w:r>
    <w:r w:rsidR="00652702" w:rsidRPr="00B60851">
      <w:rPr>
        <w:rFonts w:ascii="Arial" w:hAnsi="Arial" w:cs="Arial"/>
      </w:rPr>
      <w:tab/>
      <w:t xml:space="preserve">      </w:t>
    </w:r>
    <w:r w:rsidR="00652702" w:rsidRPr="00B60851">
      <w:rPr>
        <w:rStyle w:val="CCGpagenumber"/>
        <w:rFonts w:ascii="Arial" w:hAnsi="Arial" w:cs="Arial"/>
      </w:rPr>
      <w:t xml:space="preserve"> </w:t>
    </w:r>
    <w:r w:rsidR="00652702" w:rsidRPr="00B60851">
      <w:rPr>
        <w:rStyle w:val="CCGpagenumber"/>
        <w:rFonts w:ascii="Arial" w:hAnsi="Arial" w:cs="Arial"/>
      </w:rPr>
      <w:fldChar w:fldCharType="begin"/>
    </w:r>
    <w:r w:rsidR="00652702" w:rsidRPr="00B60851">
      <w:rPr>
        <w:rStyle w:val="CCGpagenumber"/>
        <w:rFonts w:ascii="Arial" w:hAnsi="Arial" w:cs="Arial"/>
      </w:rPr>
      <w:instrText xml:space="preserve"> PAGE   \* MERGEFORMAT </w:instrText>
    </w:r>
    <w:r w:rsidR="00652702" w:rsidRPr="00B60851">
      <w:rPr>
        <w:rStyle w:val="CCGpagenumber"/>
        <w:rFonts w:ascii="Arial" w:hAnsi="Arial" w:cs="Arial"/>
      </w:rPr>
      <w:fldChar w:fldCharType="separate"/>
    </w:r>
    <w:r w:rsidR="00652702" w:rsidRPr="00B60851">
      <w:rPr>
        <w:rStyle w:val="CCGpagenumber"/>
        <w:rFonts w:ascii="Arial" w:hAnsi="Arial" w:cs="Arial"/>
      </w:rPr>
      <w:t>3</w:t>
    </w:r>
    <w:r w:rsidR="00652702" w:rsidRPr="00B60851">
      <w:rPr>
        <w:rStyle w:val="CCGpagenumber"/>
        <w:rFonts w:ascii="Arial" w:hAnsi="Arial" w:cs="Arial"/>
      </w:rPr>
      <w:fldChar w:fldCharType="end"/>
    </w:r>
    <w:r w:rsidR="00652702" w:rsidRPr="00B60851">
      <w:rPr>
        <w:rStyle w:val="CCGpagenumber"/>
        <w:rFonts w:ascii="Arial" w:hAnsi="Arial" w:cs="Arial"/>
      </w:rPr>
      <w:t xml:space="preserve"> of </w:t>
    </w:r>
    <w:r w:rsidR="00652702" w:rsidRPr="00B60851">
      <w:rPr>
        <w:rStyle w:val="CCGpagenumber"/>
        <w:rFonts w:ascii="Arial" w:hAnsi="Arial" w:cs="Arial"/>
      </w:rPr>
      <w:fldChar w:fldCharType="begin"/>
    </w:r>
    <w:r w:rsidR="00652702" w:rsidRPr="00B60851">
      <w:rPr>
        <w:rStyle w:val="CCGpagenumber"/>
        <w:rFonts w:ascii="Arial" w:hAnsi="Arial" w:cs="Arial"/>
      </w:rPr>
      <w:instrText xml:space="preserve"> NUMPAGES   \* MERGEFORMAT </w:instrText>
    </w:r>
    <w:r w:rsidR="00652702" w:rsidRPr="00B60851">
      <w:rPr>
        <w:rStyle w:val="CCGpagenumber"/>
        <w:rFonts w:ascii="Arial" w:hAnsi="Arial" w:cs="Arial"/>
      </w:rPr>
      <w:fldChar w:fldCharType="separate"/>
    </w:r>
    <w:r w:rsidR="00652702" w:rsidRPr="00B60851">
      <w:rPr>
        <w:rStyle w:val="CCGpagenumber"/>
        <w:rFonts w:ascii="Arial" w:hAnsi="Arial" w:cs="Arial"/>
      </w:rPr>
      <w:t>4</w:t>
    </w:r>
    <w:r w:rsidR="00652702" w:rsidRPr="00B60851">
      <w:rPr>
        <w:rStyle w:val="CCGpagenumber"/>
        <w:rFonts w:ascii="Arial" w:hAnsi="Arial" w:cs="Arial"/>
      </w:rPr>
      <w:fldChar w:fldCharType="end"/>
    </w:r>
  </w:p>
  <w:p w14:paraId="3D8239AE" w14:textId="77777777" w:rsidR="00652702" w:rsidRDefault="00652702">
    <w:pPr>
      <w:pStyle w:val="Header"/>
    </w:pPr>
  </w:p>
  <w:p w14:paraId="47EB978F" w14:textId="77777777" w:rsidR="00652702" w:rsidRDefault="00652702">
    <w:pPr>
      <w:pStyle w:val="Header"/>
    </w:pPr>
    <w:r>
      <w:rPr>
        <w:noProof/>
      </w:rPr>
      <mc:AlternateContent>
        <mc:Choice Requires="wps">
          <w:drawing>
            <wp:anchor distT="0" distB="0" distL="114300" distR="114300" simplePos="0" relativeHeight="251659264" behindDoc="1" locked="0" layoutInCell="1" allowOverlap="1" wp14:anchorId="1B1314B5" wp14:editId="460E3640">
              <wp:simplePos x="0" y="0"/>
              <wp:positionH relativeFrom="column">
                <wp:posOffset>1482</wp:posOffset>
              </wp:positionH>
              <wp:positionV relativeFrom="paragraph">
                <wp:posOffset>152612</wp:posOffset>
              </wp:positionV>
              <wp:extent cx="6544310" cy="0"/>
              <wp:effectExtent l="0" t="0" r="8890" b="12700"/>
              <wp:wrapTight wrapText="bothSides">
                <wp:wrapPolygon edited="0">
                  <wp:start x="0" y="-1"/>
                  <wp:lineTo x="0" y="-1"/>
                  <wp:lineTo x="21587" y="-1"/>
                  <wp:lineTo x="21587" y="-1"/>
                  <wp:lineTo x="0" y="-1"/>
                </wp:wrapPolygon>
              </wp:wrapTight>
              <wp:docPr id="1" name="Straight Connector 1"/>
              <wp:cNvGraphicFramePr/>
              <a:graphic xmlns:a="http://schemas.openxmlformats.org/drawingml/2006/main">
                <a:graphicData uri="http://schemas.microsoft.com/office/word/2010/wordprocessingShape">
                  <wps:wsp>
                    <wps:cNvCnPr/>
                    <wps:spPr>
                      <a:xfrm>
                        <a:off x="0" y="0"/>
                        <a:ext cx="65443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79322"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pt,12pt" to="515.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" strokecolor="black [3040]">
              <w10:wrap type="tight"/>
            </v:line>
          </w:pict>
        </mc:Fallback>
      </mc:AlternateContent>
    </w:r>
  </w:p>
  <w:p w14:paraId="34223080" w14:textId="77777777" w:rsidR="00652702" w:rsidRDefault="00342DC3">
    <w:r>
      <w:rPr>
        <w:noProof/>
      </w:rPr>
      <w:pict w14:anchorId="2A440E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8469232" o:spid="_x0000_s1026" type="#_x0000_t75" alt="" style="position:absolute;left:0;text-align:left;margin-left:0;margin-top:0;width:2480pt;height:3508pt;z-index:-251642880;mso-wrap-edited:f;mso-width-percent:0;mso-height-percent:0;mso-position-horizontal:center;mso-position-horizontal-relative:margin;mso-position-vertical:center;mso-position-vertical-relative:margin;mso-width-percent:0;mso-height-percent:0" o:allowincell="f">
          <v:imagedata r:id="rId1" o:title="MS Word line consec pag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3EA3E" w14:textId="3F2B5637" w:rsidR="00652702" w:rsidRDefault="00342DC3">
    <w:pPr>
      <w:pStyle w:val="Header"/>
    </w:pPr>
    <w:r>
      <w:rPr>
        <w:noProof/>
      </w:rPr>
      <w:pict w14:anchorId="6BF0FD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8469230" o:spid="_x0000_s1025" type="#_x0000_t75" alt="" style="position:absolute;left:0;text-align:left;margin-left:0;margin-top:0;width:2480pt;height:3508pt;z-index:-251649024;mso-wrap-edited:f;mso-width-percent:0;mso-height-percent:0;mso-position-horizontal:center;mso-position-horizontal-relative:margin;mso-position-vertical:center;mso-position-vertical-relative:margin;mso-width-percent:0;mso-height-percent:0" o:allowincell="f">
          <v:imagedata r:id="rId1" o:title="MS Word line consec pages"/>
          <w10:wrap anchorx="margin" anchory="margin"/>
        </v:shape>
      </w:pict>
    </w:r>
  </w:p>
  <w:p w14:paraId="10ADFAE8" w14:textId="7C975511" w:rsidR="00652702" w:rsidRDefault="006527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7129636"/>
    <w:lvl w:ilvl="0">
      <w:start w:val="1"/>
      <w:numFmt w:val="decimal"/>
      <w:lvlText w:val="%1."/>
      <w:lvlJc w:val="left"/>
      <w:pPr>
        <w:tabs>
          <w:tab w:val="num" w:pos="1842"/>
        </w:tabs>
        <w:ind w:left="1842" w:hanging="360"/>
      </w:pPr>
    </w:lvl>
  </w:abstractNum>
  <w:abstractNum w:abstractNumId="1" w15:restartNumberingAfterBreak="0">
    <w:nsid w:val="FFFFFF7D"/>
    <w:multiLevelType w:val="singleLevel"/>
    <w:tmpl w:val="16AE5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1DCA43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1B8BD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F82316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0C818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EEED8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582D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B28E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6E82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44027"/>
    <w:multiLevelType w:val="hybridMultilevel"/>
    <w:tmpl w:val="BE24E088"/>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06C60FD1"/>
    <w:multiLevelType w:val="hybridMultilevel"/>
    <w:tmpl w:val="D646C0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74E6B02"/>
    <w:multiLevelType w:val="hybridMultilevel"/>
    <w:tmpl w:val="F1CEEB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8C46733"/>
    <w:multiLevelType w:val="multilevel"/>
    <w:tmpl w:val="5CE40A9A"/>
    <w:lvl w:ilvl="0">
      <w:start w:val="1"/>
      <w:numFmt w:val="bullet"/>
      <w:lvlText w:val="●"/>
      <w:lvlJc w:val="left"/>
      <w:pPr>
        <w:ind w:left="720" w:hanging="360"/>
      </w:pPr>
      <w:rPr>
        <w:rFonts w:ascii="Roboto" w:eastAsia="Roboto" w:hAnsi="Roboto" w:cs="Roboto"/>
        <w:sz w:val="21"/>
        <w:szCs w:val="21"/>
        <w:u w:val="none"/>
      </w:rPr>
    </w:lvl>
    <w:lvl w:ilvl="1">
      <w:start w:val="1"/>
      <w:numFmt w:val="bullet"/>
      <w:pStyle w:val="CCGBodySecondinden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DDF4C4D"/>
    <w:multiLevelType w:val="hybridMultilevel"/>
    <w:tmpl w:val="1884EA94"/>
    <w:lvl w:ilvl="0" w:tplc="14C8C0B2">
      <w:start w:val="1"/>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B468F5"/>
    <w:multiLevelType w:val="hybridMultilevel"/>
    <w:tmpl w:val="F7E250A8"/>
    <w:lvl w:ilvl="0" w:tplc="5A92E4B0">
      <w:start w:val="1"/>
      <w:numFmt w:val="decimal"/>
      <w:lvlRestart w:val="0"/>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7F11CD"/>
    <w:multiLevelType w:val="multilevel"/>
    <w:tmpl w:val="215C44B8"/>
    <w:lvl w:ilvl="0">
      <w:start w:val="1"/>
      <w:numFmt w:val="decimal"/>
      <w:pStyle w:val="CCGheadernumbered"/>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E0C6F5D"/>
    <w:multiLevelType w:val="hybridMultilevel"/>
    <w:tmpl w:val="FF260A04"/>
    <w:lvl w:ilvl="0" w:tplc="9F4A7AA8">
      <w:start w:val="1"/>
      <w:numFmt w:val="bullet"/>
      <w:lvlRestart w:val="0"/>
      <w:pStyle w:val="CCGbulletedlis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8" w15:restartNumberingAfterBreak="0">
    <w:nsid w:val="1F720573"/>
    <w:multiLevelType w:val="hybridMultilevel"/>
    <w:tmpl w:val="92DA544E"/>
    <w:lvl w:ilvl="0" w:tplc="08090001">
      <w:start w:val="1"/>
      <w:numFmt w:val="bullet"/>
      <w:lvlText w:val=""/>
      <w:lvlJc w:val="left"/>
      <w:pPr>
        <w:ind w:left="3328" w:hanging="360"/>
      </w:pPr>
      <w:rPr>
        <w:rFonts w:ascii="Symbol" w:hAnsi="Symbol" w:hint="default"/>
      </w:rPr>
    </w:lvl>
    <w:lvl w:ilvl="1" w:tplc="08090003" w:tentative="1">
      <w:start w:val="1"/>
      <w:numFmt w:val="bullet"/>
      <w:lvlText w:val="o"/>
      <w:lvlJc w:val="left"/>
      <w:pPr>
        <w:ind w:left="4048" w:hanging="360"/>
      </w:pPr>
      <w:rPr>
        <w:rFonts w:ascii="Courier New" w:hAnsi="Courier New" w:cs="Courier New" w:hint="default"/>
      </w:rPr>
    </w:lvl>
    <w:lvl w:ilvl="2" w:tplc="08090005" w:tentative="1">
      <w:start w:val="1"/>
      <w:numFmt w:val="bullet"/>
      <w:lvlText w:val=""/>
      <w:lvlJc w:val="left"/>
      <w:pPr>
        <w:ind w:left="4768" w:hanging="360"/>
      </w:pPr>
      <w:rPr>
        <w:rFonts w:ascii="Wingdings" w:hAnsi="Wingdings" w:hint="default"/>
      </w:rPr>
    </w:lvl>
    <w:lvl w:ilvl="3" w:tplc="08090001" w:tentative="1">
      <w:start w:val="1"/>
      <w:numFmt w:val="bullet"/>
      <w:lvlText w:val=""/>
      <w:lvlJc w:val="left"/>
      <w:pPr>
        <w:ind w:left="5488" w:hanging="360"/>
      </w:pPr>
      <w:rPr>
        <w:rFonts w:ascii="Symbol" w:hAnsi="Symbol" w:hint="default"/>
      </w:rPr>
    </w:lvl>
    <w:lvl w:ilvl="4" w:tplc="08090003" w:tentative="1">
      <w:start w:val="1"/>
      <w:numFmt w:val="bullet"/>
      <w:lvlText w:val="o"/>
      <w:lvlJc w:val="left"/>
      <w:pPr>
        <w:ind w:left="6208" w:hanging="360"/>
      </w:pPr>
      <w:rPr>
        <w:rFonts w:ascii="Courier New" w:hAnsi="Courier New" w:cs="Courier New" w:hint="default"/>
      </w:rPr>
    </w:lvl>
    <w:lvl w:ilvl="5" w:tplc="08090005" w:tentative="1">
      <w:start w:val="1"/>
      <w:numFmt w:val="bullet"/>
      <w:lvlText w:val=""/>
      <w:lvlJc w:val="left"/>
      <w:pPr>
        <w:ind w:left="6928" w:hanging="360"/>
      </w:pPr>
      <w:rPr>
        <w:rFonts w:ascii="Wingdings" w:hAnsi="Wingdings" w:hint="default"/>
      </w:rPr>
    </w:lvl>
    <w:lvl w:ilvl="6" w:tplc="08090001" w:tentative="1">
      <w:start w:val="1"/>
      <w:numFmt w:val="bullet"/>
      <w:lvlText w:val=""/>
      <w:lvlJc w:val="left"/>
      <w:pPr>
        <w:ind w:left="7648" w:hanging="360"/>
      </w:pPr>
      <w:rPr>
        <w:rFonts w:ascii="Symbol" w:hAnsi="Symbol" w:hint="default"/>
      </w:rPr>
    </w:lvl>
    <w:lvl w:ilvl="7" w:tplc="08090003" w:tentative="1">
      <w:start w:val="1"/>
      <w:numFmt w:val="bullet"/>
      <w:lvlText w:val="o"/>
      <w:lvlJc w:val="left"/>
      <w:pPr>
        <w:ind w:left="8368" w:hanging="360"/>
      </w:pPr>
      <w:rPr>
        <w:rFonts w:ascii="Courier New" w:hAnsi="Courier New" w:cs="Courier New" w:hint="default"/>
      </w:rPr>
    </w:lvl>
    <w:lvl w:ilvl="8" w:tplc="08090005" w:tentative="1">
      <w:start w:val="1"/>
      <w:numFmt w:val="bullet"/>
      <w:lvlText w:val=""/>
      <w:lvlJc w:val="left"/>
      <w:pPr>
        <w:ind w:left="9088" w:hanging="360"/>
      </w:pPr>
      <w:rPr>
        <w:rFonts w:ascii="Wingdings" w:hAnsi="Wingdings" w:hint="default"/>
      </w:rPr>
    </w:lvl>
  </w:abstractNum>
  <w:abstractNum w:abstractNumId="19" w15:restartNumberingAfterBreak="0">
    <w:nsid w:val="226B1428"/>
    <w:multiLevelType w:val="hybridMultilevel"/>
    <w:tmpl w:val="DB1413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28E5D82"/>
    <w:multiLevelType w:val="hybridMultilevel"/>
    <w:tmpl w:val="352E9846"/>
    <w:lvl w:ilvl="0" w:tplc="341ED818">
      <w:start w:val="1"/>
      <w:numFmt w:val="bullet"/>
      <w:pStyle w:val="CCGblackmatter"/>
      <w:lvlText w:val=""/>
      <w:lvlJc w:val="left"/>
      <w:pPr>
        <w:ind w:left="340" w:hanging="34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3EC3BA6"/>
    <w:multiLevelType w:val="multilevel"/>
    <w:tmpl w:val="36C24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50A245F"/>
    <w:multiLevelType w:val="hybridMultilevel"/>
    <w:tmpl w:val="20A018C2"/>
    <w:lvl w:ilvl="0" w:tplc="18CE00E6">
      <w:start w:val="1"/>
      <w:numFmt w:val="decimal"/>
      <w:pStyle w:val="CCG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4D4EDF"/>
    <w:multiLevelType w:val="hybridMultilevel"/>
    <w:tmpl w:val="1D86F648"/>
    <w:lvl w:ilvl="0" w:tplc="77FC8AD4">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CA85919"/>
    <w:multiLevelType w:val="hybridMultilevel"/>
    <w:tmpl w:val="87203C80"/>
    <w:lvl w:ilvl="0" w:tplc="71D20CA8">
      <w:start w:val="1"/>
      <w:numFmt w:val="decimal"/>
      <w:pStyle w:val="CCGHeadernumbered0"/>
      <w:lvlText w:val="%1."/>
      <w:lvlJc w:val="left"/>
      <w:pPr>
        <w:ind w:left="360" w:hanging="360"/>
      </w:pPr>
      <w:rPr>
        <w:color w:val="0F56FD" w:themeColor="accent5"/>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5D01D41"/>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AE17BFD"/>
    <w:multiLevelType w:val="hybridMultilevel"/>
    <w:tmpl w:val="D4F8B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AF6279E"/>
    <w:multiLevelType w:val="multilevel"/>
    <w:tmpl w:val="1D1C00E0"/>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BDC1773"/>
    <w:multiLevelType w:val="hybridMultilevel"/>
    <w:tmpl w:val="A69C5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A37E2D"/>
    <w:multiLevelType w:val="hybridMultilevel"/>
    <w:tmpl w:val="5D62034C"/>
    <w:lvl w:ilvl="0" w:tplc="B9322A10">
      <w:start w:val="1"/>
      <w:numFmt w:val="bullet"/>
      <w:pStyle w:val="CCGBulletInden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38414A"/>
    <w:multiLevelType w:val="multilevel"/>
    <w:tmpl w:val="F6A25D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2" w15:restartNumberingAfterBreak="0">
    <w:nsid w:val="50772EB8"/>
    <w:multiLevelType w:val="hybridMultilevel"/>
    <w:tmpl w:val="FACCE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34" w15:restartNumberingAfterBreak="0">
    <w:nsid w:val="58143C21"/>
    <w:multiLevelType w:val="hybridMultilevel"/>
    <w:tmpl w:val="8D707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6E6D40"/>
    <w:multiLevelType w:val="multilevel"/>
    <w:tmpl w:val="8F6C9738"/>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5CE63D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C54185"/>
    <w:multiLevelType w:val="hybridMultilevel"/>
    <w:tmpl w:val="870EC6DA"/>
    <w:lvl w:ilvl="0" w:tplc="52C2729E">
      <w:start w:val="1"/>
      <w:numFmt w:val="bullet"/>
      <w:lvlText w:val=""/>
      <w:lvlJc w:val="left"/>
      <w:pPr>
        <w:ind w:left="720" w:hanging="360"/>
      </w:pPr>
      <w:rPr>
        <w:rFonts w:ascii="Symbol" w:hAnsi="Symbol" w:hint="default"/>
        <w:color w:val="auto"/>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9B3F8C"/>
    <w:multiLevelType w:val="multilevel"/>
    <w:tmpl w:val="9E56E3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F4D339F"/>
    <w:multiLevelType w:val="multilevel"/>
    <w:tmpl w:val="48CC2A42"/>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681E67"/>
    <w:multiLevelType w:val="multilevel"/>
    <w:tmpl w:val="290AE930"/>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06D5736"/>
    <w:multiLevelType w:val="hybridMultilevel"/>
    <w:tmpl w:val="E938988A"/>
    <w:lvl w:ilvl="0" w:tplc="83DAB440">
      <w:start w:val="1"/>
      <w:numFmt w:val="decimal"/>
      <w:pStyle w:val="CCGnumberedlist"/>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2" w15:restartNumberingAfterBreak="0">
    <w:nsid w:val="73624AEA"/>
    <w:multiLevelType w:val="hybridMultilevel"/>
    <w:tmpl w:val="8946E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73A4C44"/>
    <w:multiLevelType w:val="multilevel"/>
    <w:tmpl w:val="2F0E9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AAD244F"/>
    <w:multiLevelType w:val="hybridMultilevel"/>
    <w:tmpl w:val="26D290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BBC34A2"/>
    <w:multiLevelType w:val="hybridMultilevel"/>
    <w:tmpl w:val="F5427292"/>
    <w:lvl w:ilvl="0" w:tplc="BEF66BF4">
      <w:start w:val="1"/>
      <w:numFmt w:val="decimal"/>
      <w:lvlText w:val="%1."/>
      <w:lvlJc w:val="left"/>
      <w:pPr>
        <w:ind w:left="720" w:hanging="360"/>
      </w:pPr>
      <w:rPr>
        <w:rFonts w:eastAsia="SimSun" w:cs="Times New Roman" w:hint="default"/>
        <w:b/>
        <w:color w:val="000000" w:themeColor="text1"/>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31535A"/>
    <w:multiLevelType w:val="multilevel"/>
    <w:tmpl w:val="7F488D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31586689">
    <w:abstractNumId w:val="21"/>
  </w:num>
  <w:num w:numId="2" w16cid:durableId="1469741519">
    <w:abstractNumId w:val="43"/>
  </w:num>
  <w:num w:numId="3" w16cid:durableId="968820001">
    <w:abstractNumId w:val="27"/>
  </w:num>
  <w:num w:numId="4" w16cid:durableId="1348948024">
    <w:abstractNumId w:val="24"/>
  </w:num>
  <w:num w:numId="5" w16cid:durableId="284236235">
    <w:abstractNumId w:val="20"/>
  </w:num>
  <w:num w:numId="6" w16cid:durableId="466431995">
    <w:abstractNumId w:val="0"/>
  </w:num>
  <w:num w:numId="7" w16cid:durableId="1446075527">
    <w:abstractNumId w:val="1"/>
  </w:num>
  <w:num w:numId="8" w16cid:durableId="159856452">
    <w:abstractNumId w:val="2"/>
  </w:num>
  <w:num w:numId="9" w16cid:durableId="1234045749">
    <w:abstractNumId w:val="3"/>
  </w:num>
  <w:num w:numId="10" w16cid:durableId="533273774">
    <w:abstractNumId w:val="8"/>
  </w:num>
  <w:num w:numId="11" w16cid:durableId="101582988">
    <w:abstractNumId w:val="4"/>
  </w:num>
  <w:num w:numId="12" w16cid:durableId="1925845414">
    <w:abstractNumId w:val="5"/>
  </w:num>
  <w:num w:numId="13" w16cid:durableId="1775706868">
    <w:abstractNumId w:val="6"/>
  </w:num>
  <w:num w:numId="14" w16cid:durableId="494419663">
    <w:abstractNumId w:val="7"/>
  </w:num>
  <w:num w:numId="15" w16cid:durableId="1461799953">
    <w:abstractNumId w:val="9"/>
  </w:num>
  <w:num w:numId="16" w16cid:durableId="850921015">
    <w:abstractNumId w:val="22"/>
  </w:num>
  <w:num w:numId="17" w16cid:durableId="174830895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5450926">
    <w:abstractNumId w:val="15"/>
  </w:num>
  <w:num w:numId="19" w16cid:durableId="820854677">
    <w:abstractNumId w:val="23"/>
  </w:num>
  <w:num w:numId="20" w16cid:durableId="196697668">
    <w:abstractNumId w:val="17"/>
  </w:num>
  <w:num w:numId="21" w16cid:durableId="646014903">
    <w:abstractNumId w:val="41"/>
  </w:num>
  <w:num w:numId="22" w16cid:durableId="735518233">
    <w:abstractNumId w:val="33"/>
  </w:num>
  <w:num w:numId="23" w16cid:durableId="2063821641">
    <w:abstractNumId w:val="18"/>
  </w:num>
  <w:num w:numId="24" w16cid:durableId="1573539894">
    <w:abstractNumId w:val="35"/>
  </w:num>
  <w:num w:numId="25" w16cid:durableId="588974912">
    <w:abstractNumId w:val="46"/>
  </w:num>
  <w:num w:numId="26" w16cid:durableId="1352805608">
    <w:abstractNumId w:val="36"/>
  </w:num>
  <w:num w:numId="27" w16cid:durableId="1492521850">
    <w:abstractNumId w:val="38"/>
  </w:num>
  <w:num w:numId="28" w16cid:durableId="1671368410">
    <w:abstractNumId w:val="26"/>
  </w:num>
  <w:num w:numId="29" w16cid:durableId="958561295">
    <w:abstractNumId w:val="31"/>
  </w:num>
  <w:num w:numId="30" w16cid:durableId="13918083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75058545">
    <w:abstractNumId w:val="42"/>
  </w:num>
  <w:num w:numId="32" w16cid:durableId="594898593">
    <w:abstractNumId w:val="12"/>
  </w:num>
  <w:num w:numId="33" w16cid:durableId="769738580">
    <w:abstractNumId w:val="34"/>
  </w:num>
  <w:num w:numId="34" w16cid:durableId="1686323115">
    <w:abstractNumId w:val="10"/>
  </w:num>
  <w:num w:numId="35" w16cid:durableId="1142044152">
    <w:abstractNumId w:val="32"/>
  </w:num>
  <w:num w:numId="36" w16cid:durableId="2029986798">
    <w:abstractNumId w:val="44"/>
  </w:num>
  <w:num w:numId="37" w16cid:durableId="565651830">
    <w:abstractNumId w:val="19"/>
  </w:num>
  <w:num w:numId="38" w16cid:durableId="112673786">
    <w:abstractNumId w:val="11"/>
  </w:num>
  <w:num w:numId="39" w16cid:durableId="947082675">
    <w:abstractNumId w:val="14"/>
  </w:num>
  <w:num w:numId="40" w16cid:durableId="550573846">
    <w:abstractNumId w:val="39"/>
  </w:num>
  <w:num w:numId="41" w16cid:durableId="636687848">
    <w:abstractNumId w:val="28"/>
  </w:num>
  <w:num w:numId="42" w16cid:durableId="968824711">
    <w:abstractNumId w:val="40"/>
  </w:num>
  <w:num w:numId="43" w16cid:durableId="372729586">
    <w:abstractNumId w:val="29"/>
  </w:num>
  <w:num w:numId="44" w16cid:durableId="1641957623">
    <w:abstractNumId w:val="30"/>
  </w:num>
  <w:num w:numId="45" w16cid:durableId="1870214202">
    <w:abstractNumId w:val="37"/>
  </w:num>
  <w:num w:numId="46" w16cid:durableId="1048453321">
    <w:abstractNumId w:val="13"/>
  </w:num>
  <w:num w:numId="47" w16cid:durableId="1842768436">
    <w:abstractNumId w:val="16"/>
  </w:num>
  <w:num w:numId="48" w16cid:durableId="169804539">
    <w:abstractNumId w:val="45"/>
  </w:num>
  <w:num w:numId="49" w16cid:durableId="20527992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851"/>
    <w:rsid w:val="0000681B"/>
    <w:rsid w:val="00007242"/>
    <w:rsid w:val="00020A68"/>
    <w:rsid w:val="000218A1"/>
    <w:rsid w:val="0002455B"/>
    <w:rsid w:val="0002579F"/>
    <w:rsid w:val="00026472"/>
    <w:rsid w:val="0003448D"/>
    <w:rsid w:val="00037DB1"/>
    <w:rsid w:val="0004037F"/>
    <w:rsid w:val="00041A6C"/>
    <w:rsid w:val="00041A6E"/>
    <w:rsid w:val="00043C1C"/>
    <w:rsid w:val="0005524D"/>
    <w:rsid w:val="00056E91"/>
    <w:rsid w:val="00056EA6"/>
    <w:rsid w:val="00057205"/>
    <w:rsid w:val="00057624"/>
    <w:rsid w:val="00070D37"/>
    <w:rsid w:val="00074FBB"/>
    <w:rsid w:val="000801AD"/>
    <w:rsid w:val="00081C37"/>
    <w:rsid w:val="00084802"/>
    <w:rsid w:val="0008507D"/>
    <w:rsid w:val="0009146C"/>
    <w:rsid w:val="000924C7"/>
    <w:rsid w:val="00092B43"/>
    <w:rsid w:val="00093E1B"/>
    <w:rsid w:val="00095F8C"/>
    <w:rsid w:val="000A567A"/>
    <w:rsid w:val="000A666C"/>
    <w:rsid w:val="000A6BE1"/>
    <w:rsid w:val="000A70BE"/>
    <w:rsid w:val="000B2F09"/>
    <w:rsid w:val="000B541C"/>
    <w:rsid w:val="000B7717"/>
    <w:rsid w:val="000C7AB3"/>
    <w:rsid w:val="000D681B"/>
    <w:rsid w:val="000E1806"/>
    <w:rsid w:val="000E3138"/>
    <w:rsid w:val="000E3CF4"/>
    <w:rsid w:val="000E485F"/>
    <w:rsid w:val="000E4862"/>
    <w:rsid w:val="000E5245"/>
    <w:rsid w:val="000F2814"/>
    <w:rsid w:val="000F3980"/>
    <w:rsid w:val="000F3C31"/>
    <w:rsid w:val="000F3DC5"/>
    <w:rsid w:val="000F746B"/>
    <w:rsid w:val="00101175"/>
    <w:rsid w:val="00106D41"/>
    <w:rsid w:val="00114219"/>
    <w:rsid w:val="001143BD"/>
    <w:rsid w:val="001145E6"/>
    <w:rsid w:val="0011567B"/>
    <w:rsid w:val="00117C09"/>
    <w:rsid w:val="0012263B"/>
    <w:rsid w:val="00122FC3"/>
    <w:rsid w:val="001234C9"/>
    <w:rsid w:val="00130784"/>
    <w:rsid w:val="00131CED"/>
    <w:rsid w:val="0013585A"/>
    <w:rsid w:val="00137546"/>
    <w:rsid w:val="00137EB6"/>
    <w:rsid w:val="00141114"/>
    <w:rsid w:val="00141D56"/>
    <w:rsid w:val="001465EE"/>
    <w:rsid w:val="00147AA7"/>
    <w:rsid w:val="0015094F"/>
    <w:rsid w:val="0015380A"/>
    <w:rsid w:val="00160128"/>
    <w:rsid w:val="001603EB"/>
    <w:rsid w:val="00160933"/>
    <w:rsid w:val="00161B46"/>
    <w:rsid w:val="00163A38"/>
    <w:rsid w:val="00163C4C"/>
    <w:rsid w:val="00165A6A"/>
    <w:rsid w:val="00166603"/>
    <w:rsid w:val="00167442"/>
    <w:rsid w:val="00167715"/>
    <w:rsid w:val="001729D5"/>
    <w:rsid w:val="001741D6"/>
    <w:rsid w:val="0017607B"/>
    <w:rsid w:val="00176C46"/>
    <w:rsid w:val="00180362"/>
    <w:rsid w:val="00181614"/>
    <w:rsid w:val="00183777"/>
    <w:rsid w:val="001837D8"/>
    <w:rsid w:val="00185604"/>
    <w:rsid w:val="00187513"/>
    <w:rsid w:val="00190C19"/>
    <w:rsid w:val="001913B3"/>
    <w:rsid w:val="00192135"/>
    <w:rsid w:val="00192324"/>
    <w:rsid w:val="00192C8F"/>
    <w:rsid w:val="0019595E"/>
    <w:rsid w:val="001977E8"/>
    <w:rsid w:val="001A0010"/>
    <w:rsid w:val="001A2DF7"/>
    <w:rsid w:val="001A35F7"/>
    <w:rsid w:val="001A45F6"/>
    <w:rsid w:val="001A5222"/>
    <w:rsid w:val="001B0710"/>
    <w:rsid w:val="001B2B0F"/>
    <w:rsid w:val="001B4900"/>
    <w:rsid w:val="001B610D"/>
    <w:rsid w:val="001B6CEA"/>
    <w:rsid w:val="001B79D1"/>
    <w:rsid w:val="001C3E9A"/>
    <w:rsid w:val="001C45D3"/>
    <w:rsid w:val="001C47D0"/>
    <w:rsid w:val="001D2370"/>
    <w:rsid w:val="001D3F38"/>
    <w:rsid w:val="001D5BC8"/>
    <w:rsid w:val="001D773C"/>
    <w:rsid w:val="001E258C"/>
    <w:rsid w:val="001E3724"/>
    <w:rsid w:val="001E3D93"/>
    <w:rsid w:val="001E55A7"/>
    <w:rsid w:val="001E6206"/>
    <w:rsid w:val="001E6786"/>
    <w:rsid w:val="001F1E4D"/>
    <w:rsid w:val="001F5F4F"/>
    <w:rsid w:val="002028E3"/>
    <w:rsid w:val="002059F9"/>
    <w:rsid w:val="002067C5"/>
    <w:rsid w:val="00207A58"/>
    <w:rsid w:val="00211800"/>
    <w:rsid w:val="00220076"/>
    <w:rsid w:val="00220417"/>
    <w:rsid w:val="002215B7"/>
    <w:rsid w:val="00224309"/>
    <w:rsid w:val="00230072"/>
    <w:rsid w:val="002312C2"/>
    <w:rsid w:val="0023298A"/>
    <w:rsid w:val="00233444"/>
    <w:rsid w:val="0023562E"/>
    <w:rsid w:val="00235F15"/>
    <w:rsid w:val="002406F6"/>
    <w:rsid w:val="00240F11"/>
    <w:rsid w:val="002448FD"/>
    <w:rsid w:val="0025464C"/>
    <w:rsid w:val="00256641"/>
    <w:rsid w:val="00260B67"/>
    <w:rsid w:val="00261D8F"/>
    <w:rsid w:val="002629C6"/>
    <w:rsid w:val="00266644"/>
    <w:rsid w:val="0027681F"/>
    <w:rsid w:val="00281EA9"/>
    <w:rsid w:val="002824A6"/>
    <w:rsid w:val="00285E67"/>
    <w:rsid w:val="0028654D"/>
    <w:rsid w:val="00287810"/>
    <w:rsid w:val="00291E2D"/>
    <w:rsid w:val="002950F2"/>
    <w:rsid w:val="00295AAB"/>
    <w:rsid w:val="0029688F"/>
    <w:rsid w:val="00297684"/>
    <w:rsid w:val="002A0A35"/>
    <w:rsid w:val="002A23E4"/>
    <w:rsid w:val="002A5A84"/>
    <w:rsid w:val="002B0C38"/>
    <w:rsid w:val="002B117E"/>
    <w:rsid w:val="002B277B"/>
    <w:rsid w:val="002B6225"/>
    <w:rsid w:val="002C07E8"/>
    <w:rsid w:val="002C1BB1"/>
    <w:rsid w:val="002C54F9"/>
    <w:rsid w:val="002C6435"/>
    <w:rsid w:val="002C6702"/>
    <w:rsid w:val="002D04BE"/>
    <w:rsid w:val="002D2373"/>
    <w:rsid w:val="002D2770"/>
    <w:rsid w:val="002D2C95"/>
    <w:rsid w:val="002D4122"/>
    <w:rsid w:val="002D736A"/>
    <w:rsid w:val="002E26EA"/>
    <w:rsid w:val="002E5B68"/>
    <w:rsid w:val="002E7FEE"/>
    <w:rsid w:val="002F3B1D"/>
    <w:rsid w:val="002F5565"/>
    <w:rsid w:val="002F59CA"/>
    <w:rsid w:val="00302630"/>
    <w:rsid w:val="00302A36"/>
    <w:rsid w:val="003038BA"/>
    <w:rsid w:val="003113AE"/>
    <w:rsid w:val="003144E9"/>
    <w:rsid w:val="003153E9"/>
    <w:rsid w:val="00315818"/>
    <w:rsid w:val="00321421"/>
    <w:rsid w:val="00321D7B"/>
    <w:rsid w:val="00324882"/>
    <w:rsid w:val="00327D7B"/>
    <w:rsid w:val="00331097"/>
    <w:rsid w:val="00332488"/>
    <w:rsid w:val="00333699"/>
    <w:rsid w:val="00335F87"/>
    <w:rsid w:val="003366FB"/>
    <w:rsid w:val="00336902"/>
    <w:rsid w:val="00342DC3"/>
    <w:rsid w:val="00344811"/>
    <w:rsid w:val="00346EBF"/>
    <w:rsid w:val="00350D98"/>
    <w:rsid w:val="003527D1"/>
    <w:rsid w:val="00352FBE"/>
    <w:rsid w:val="00354F25"/>
    <w:rsid w:val="0035620B"/>
    <w:rsid w:val="00360AF0"/>
    <w:rsid w:val="003665C3"/>
    <w:rsid w:val="003670F8"/>
    <w:rsid w:val="00376261"/>
    <w:rsid w:val="00380876"/>
    <w:rsid w:val="0038229C"/>
    <w:rsid w:val="00383791"/>
    <w:rsid w:val="003839EA"/>
    <w:rsid w:val="003924A7"/>
    <w:rsid w:val="003924E2"/>
    <w:rsid w:val="003A3BD7"/>
    <w:rsid w:val="003A505E"/>
    <w:rsid w:val="003A51A7"/>
    <w:rsid w:val="003A51B5"/>
    <w:rsid w:val="003A7D87"/>
    <w:rsid w:val="003B0EEC"/>
    <w:rsid w:val="003B162E"/>
    <w:rsid w:val="003C28E3"/>
    <w:rsid w:val="003C2999"/>
    <w:rsid w:val="003C4190"/>
    <w:rsid w:val="003C4885"/>
    <w:rsid w:val="003C69A4"/>
    <w:rsid w:val="003C6EE8"/>
    <w:rsid w:val="003C79D7"/>
    <w:rsid w:val="003C7BB1"/>
    <w:rsid w:val="003D3F9C"/>
    <w:rsid w:val="003D4473"/>
    <w:rsid w:val="003E0796"/>
    <w:rsid w:val="003E3848"/>
    <w:rsid w:val="003E7A46"/>
    <w:rsid w:val="003F1BF5"/>
    <w:rsid w:val="003F3D96"/>
    <w:rsid w:val="003F45DF"/>
    <w:rsid w:val="003F4AAC"/>
    <w:rsid w:val="003F5C13"/>
    <w:rsid w:val="004001DB"/>
    <w:rsid w:val="00401109"/>
    <w:rsid w:val="00401842"/>
    <w:rsid w:val="00402F4E"/>
    <w:rsid w:val="00407D0B"/>
    <w:rsid w:val="00412457"/>
    <w:rsid w:val="004156A8"/>
    <w:rsid w:val="00416787"/>
    <w:rsid w:val="00416F1B"/>
    <w:rsid w:val="0042085B"/>
    <w:rsid w:val="0042430F"/>
    <w:rsid w:val="00426C3A"/>
    <w:rsid w:val="0043099E"/>
    <w:rsid w:val="00433E6E"/>
    <w:rsid w:val="00436866"/>
    <w:rsid w:val="004419BC"/>
    <w:rsid w:val="00442349"/>
    <w:rsid w:val="00447DBA"/>
    <w:rsid w:val="00450DD9"/>
    <w:rsid w:val="004513A8"/>
    <w:rsid w:val="004516E2"/>
    <w:rsid w:val="00454747"/>
    <w:rsid w:val="00455E46"/>
    <w:rsid w:val="00456AEF"/>
    <w:rsid w:val="00461071"/>
    <w:rsid w:val="00465D3B"/>
    <w:rsid w:val="00467DCB"/>
    <w:rsid w:val="00474DB0"/>
    <w:rsid w:val="00481E08"/>
    <w:rsid w:val="00484942"/>
    <w:rsid w:val="004851D5"/>
    <w:rsid w:val="00485517"/>
    <w:rsid w:val="00485886"/>
    <w:rsid w:val="00486C73"/>
    <w:rsid w:val="0049001C"/>
    <w:rsid w:val="004912A9"/>
    <w:rsid w:val="00493D62"/>
    <w:rsid w:val="00494D60"/>
    <w:rsid w:val="004A0F91"/>
    <w:rsid w:val="004A2CE8"/>
    <w:rsid w:val="004A566F"/>
    <w:rsid w:val="004A568F"/>
    <w:rsid w:val="004A5F84"/>
    <w:rsid w:val="004A71EF"/>
    <w:rsid w:val="004A7D1B"/>
    <w:rsid w:val="004B125D"/>
    <w:rsid w:val="004B5396"/>
    <w:rsid w:val="004B7D60"/>
    <w:rsid w:val="004C209E"/>
    <w:rsid w:val="004C36F7"/>
    <w:rsid w:val="004C654F"/>
    <w:rsid w:val="004D2AA1"/>
    <w:rsid w:val="004D49E9"/>
    <w:rsid w:val="004D5B08"/>
    <w:rsid w:val="004E269E"/>
    <w:rsid w:val="004E5C09"/>
    <w:rsid w:val="004E7141"/>
    <w:rsid w:val="004F5162"/>
    <w:rsid w:val="004F627B"/>
    <w:rsid w:val="004F72DE"/>
    <w:rsid w:val="004F78BC"/>
    <w:rsid w:val="005007A5"/>
    <w:rsid w:val="00505115"/>
    <w:rsid w:val="0050511C"/>
    <w:rsid w:val="00506E70"/>
    <w:rsid w:val="00520E91"/>
    <w:rsid w:val="00523FD9"/>
    <w:rsid w:val="00525A05"/>
    <w:rsid w:val="005263B2"/>
    <w:rsid w:val="00527716"/>
    <w:rsid w:val="005302A7"/>
    <w:rsid w:val="005322C9"/>
    <w:rsid w:val="005340E0"/>
    <w:rsid w:val="00534BCB"/>
    <w:rsid w:val="005359A8"/>
    <w:rsid w:val="005413C8"/>
    <w:rsid w:val="00541815"/>
    <w:rsid w:val="00541940"/>
    <w:rsid w:val="00542075"/>
    <w:rsid w:val="00542087"/>
    <w:rsid w:val="00544AC9"/>
    <w:rsid w:val="0054517A"/>
    <w:rsid w:val="0055014C"/>
    <w:rsid w:val="00554773"/>
    <w:rsid w:val="00555377"/>
    <w:rsid w:val="00555EF7"/>
    <w:rsid w:val="00563A15"/>
    <w:rsid w:val="005647DA"/>
    <w:rsid w:val="00564A7A"/>
    <w:rsid w:val="00564BAC"/>
    <w:rsid w:val="005658FC"/>
    <w:rsid w:val="005661BB"/>
    <w:rsid w:val="00566269"/>
    <w:rsid w:val="00566A2A"/>
    <w:rsid w:val="00575488"/>
    <w:rsid w:val="00576711"/>
    <w:rsid w:val="00576994"/>
    <w:rsid w:val="00583232"/>
    <w:rsid w:val="0058374A"/>
    <w:rsid w:val="00584084"/>
    <w:rsid w:val="0059087C"/>
    <w:rsid w:val="00591650"/>
    <w:rsid w:val="005920E4"/>
    <w:rsid w:val="00593ECF"/>
    <w:rsid w:val="00594742"/>
    <w:rsid w:val="005A28A6"/>
    <w:rsid w:val="005A3806"/>
    <w:rsid w:val="005A433D"/>
    <w:rsid w:val="005A4593"/>
    <w:rsid w:val="005A4D32"/>
    <w:rsid w:val="005B0E79"/>
    <w:rsid w:val="005B1132"/>
    <w:rsid w:val="005B3D5F"/>
    <w:rsid w:val="005C41B9"/>
    <w:rsid w:val="005C4F62"/>
    <w:rsid w:val="005C4F6F"/>
    <w:rsid w:val="005C5155"/>
    <w:rsid w:val="005D6873"/>
    <w:rsid w:val="005E09FB"/>
    <w:rsid w:val="005E61D9"/>
    <w:rsid w:val="005E64A3"/>
    <w:rsid w:val="005E6D61"/>
    <w:rsid w:val="005E71EA"/>
    <w:rsid w:val="005F5C49"/>
    <w:rsid w:val="005F6C53"/>
    <w:rsid w:val="00600C18"/>
    <w:rsid w:val="00601DDE"/>
    <w:rsid w:val="006020C4"/>
    <w:rsid w:val="006052C2"/>
    <w:rsid w:val="00606F40"/>
    <w:rsid w:val="00610218"/>
    <w:rsid w:val="00611B8B"/>
    <w:rsid w:val="00614F19"/>
    <w:rsid w:val="00615FD5"/>
    <w:rsid w:val="00617540"/>
    <w:rsid w:val="006205F9"/>
    <w:rsid w:val="006214AC"/>
    <w:rsid w:val="00624ED2"/>
    <w:rsid w:val="00626057"/>
    <w:rsid w:val="006277B6"/>
    <w:rsid w:val="006321C0"/>
    <w:rsid w:val="00633BC4"/>
    <w:rsid w:val="0063673E"/>
    <w:rsid w:val="006371B5"/>
    <w:rsid w:val="00637F3E"/>
    <w:rsid w:val="00642428"/>
    <w:rsid w:val="00643C08"/>
    <w:rsid w:val="00643DF9"/>
    <w:rsid w:val="00650CE2"/>
    <w:rsid w:val="0065202B"/>
    <w:rsid w:val="00652702"/>
    <w:rsid w:val="0065380A"/>
    <w:rsid w:val="00653AD1"/>
    <w:rsid w:val="00653E12"/>
    <w:rsid w:val="00660A49"/>
    <w:rsid w:val="00660A64"/>
    <w:rsid w:val="00662782"/>
    <w:rsid w:val="00662F34"/>
    <w:rsid w:val="0066622D"/>
    <w:rsid w:val="00666FA4"/>
    <w:rsid w:val="006714D9"/>
    <w:rsid w:val="00674C84"/>
    <w:rsid w:val="00674C8E"/>
    <w:rsid w:val="00680D5E"/>
    <w:rsid w:val="006821A5"/>
    <w:rsid w:val="00682885"/>
    <w:rsid w:val="00691777"/>
    <w:rsid w:val="0069180B"/>
    <w:rsid w:val="00693188"/>
    <w:rsid w:val="006935E9"/>
    <w:rsid w:val="006A0A82"/>
    <w:rsid w:val="006A12EF"/>
    <w:rsid w:val="006A30B1"/>
    <w:rsid w:val="006A3992"/>
    <w:rsid w:val="006A5366"/>
    <w:rsid w:val="006A7A11"/>
    <w:rsid w:val="006B39C7"/>
    <w:rsid w:val="006B79CB"/>
    <w:rsid w:val="006C1CCF"/>
    <w:rsid w:val="006C5C8B"/>
    <w:rsid w:val="006C5FBE"/>
    <w:rsid w:val="006C6577"/>
    <w:rsid w:val="006D1E01"/>
    <w:rsid w:val="006D2C92"/>
    <w:rsid w:val="006D349E"/>
    <w:rsid w:val="006D595B"/>
    <w:rsid w:val="006E46F2"/>
    <w:rsid w:val="006E6A04"/>
    <w:rsid w:val="006F1119"/>
    <w:rsid w:val="006F1A30"/>
    <w:rsid w:val="006F3095"/>
    <w:rsid w:val="006F728F"/>
    <w:rsid w:val="006F7740"/>
    <w:rsid w:val="007004E6"/>
    <w:rsid w:val="00701791"/>
    <w:rsid w:val="007025D1"/>
    <w:rsid w:val="00705B8D"/>
    <w:rsid w:val="00706BCF"/>
    <w:rsid w:val="00706E04"/>
    <w:rsid w:val="00707CCB"/>
    <w:rsid w:val="007107D0"/>
    <w:rsid w:val="00715090"/>
    <w:rsid w:val="00723126"/>
    <w:rsid w:val="00724F65"/>
    <w:rsid w:val="0072576C"/>
    <w:rsid w:val="00727BB3"/>
    <w:rsid w:val="007315B7"/>
    <w:rsid w:val="0073209D"/>
    <w:rsid w:val="007349C1"/>
    <w:rsid w:val="0073578D"/>
    <w:rsid w:val="0073619C"/>
    <w:rsid w:val="0074129E"/>
    <w:rsid w:val="0074212B"/>
    <w:rsid w:val="00745C90"/>
    <w:rsid w:val="00747726"/>
    <w:rsid w:val="00751399"/>
    <w:rsid w:val="00753BF3"/>
    <w:rsid w:val="0075436B"/>
    <w:rsid w:val="00755020"/>
    <w:rsid w:val="00760A81"/>
    <w:rsid w:val="00761419"/>
    <w:rsid w:val="007617A2"/>
    <w:rsid w:val="00762416"/>
    <w:rsid w:val="007656FE"/>
    <w:rsid w:val="00770A0D"/>
    <w:rsid w:val="00771B7B"/>
    <w:rsid w:val="007741EA"/>
    <w:rsid w:val="0077645A"/>
    <w:rsid w:val="00780CAF"/>
    <w:rsid w:val="007816DB"/>
    <w:rsid w:val="007911E0"/>
    <w:rsid w:val="00791433"/>
    <w:rsid w:val="007927F5"/>
    <w:rsid w:val="00794F47"/>
    <w:rsid w:val="007956D5"/>
    <w:rsid w:val="0079796F"/>
    <w:rsid w:val="007A0062"/>
    <w:rsid w:val="007A4EF2"/>
    <w:rsid w:val="007B464A"/>
    <w:rsid w:val="007B4E6A"/>
    <w:rsid w:val="007B51F1"/>
    <w:rsid w:val="007B6C98"/>
    <w:rsid w:val="007C09C0"/>
    <w:rsid w:val="007C0C84"/>
    <w:rsid w:val="007C4218"/>
    <w:rsid w:val="007C4552"/>
    <w:rsid w:val="007C4A71"/>
    <w:rsid w:val="007C4E64"/>
    <w:rsid w:val="007C5983"/>
    <w:rsid w:val="007C62EF"/>
    <w:rsid w:val="007D0C8B"/>
    <w:rsid w:val="007D7FD7"/>
    <w:rsid w:val="007E07A9"/>
    <w:rsid w:val="007E1C39"/>
    <w:rsid w:val="007E4D53"/>
    <w:rsid w:val="007E4D86"/>
    <w:rsid w:val="007F06F5"/>
    <w:rsid w:val="007F0738"/>
    <w:rsid w:val="007F0B6F"/>
    <w:rsid w:val="007F3CFA"/>
    <w:rsid w:val="007F4C55"/>
    <w:rsid w:val="007F6517"/>
    <w:rsid w:val="007F76B8"/>
    <w:rsid w:val="008003C0"/>
    <w:rsid w:val="00801FB0"/>
    <w:rsid w:val="00803E9B"/>
    <w:rsid w:val="00814C60"/>
    <w:rsid w:val="00815BB9"/>
    <w:rsid w:val="00816121"/>
    <w:rsid w:val="00820D7E"/>
    <w:rsid w:val="0082372A"/>
    <w:rsid w:val="00824A2E"/>
    <w:rsid w:val="0082639E"/>
    <w:rsid w:val="008327B0"/>
    <w:rsid w:val="00832FB4"/>
    <w:rsid w:val="00835505"/>
    <w:rsid w:val="00836534"/>
    <w:rsid w:val="00837F64"/>
    <w:rsid w:val="00843C0B"/>
    <w:rsid w:val="008505D8"/>
    <w:rsid w:val="00850ED2"/>
    <w:rsid w:val="00851DF2"/>
    <w:rsid w:val="00857177"/>
    <w:rsid w:val="00857AEC"/>
    <w:rsid w:val="00861EDF"/>
    <w:rsid w:val="0087431B"/>
    <w:rsid w:val="00875F6D"/>
    <w:rsid w:val="0087662B"/>
    <w:rsid w:val="00876AAB"/>
    <w:rsid w:val="008808D8"/>
    <w:rsid w:val="008810B1"/>
    <w:rsid w:val="008826AB"/>
    <w:rsid w:val="008846B6"/>
    <w:rsid w:val="0088496F"/>
    <w:rsid w:val="00886E66"/>
    <w:rsid w:val="00887BFD"/>
    <w:rsid w:val="00894222"/>
    <w:rsid w:val="00896E8C"/>
    <w:rsid w:val="008A27C4"/>
    <w:rsid w:val="008A408B"/>
    <w:rsid w:val="008A477D"/>
    <w:rsid w:val="008A50C6"/>
    <w:rsid w:val="008B0CD0"/>
    <w:rsid w:val="008B4360"/>
    <w:rsid w:val="008B6158"/>
    <w:rsid w:val="008B6933"/>
    <w:rsid w:val="008C1317"/>
    <w:rsid w:val="008C52C2"/>
    <w:rsid w:val="008D2711"/>
    <w:rsid w:val="008D41D9"/>
    <w:rsid w:val="008D4BBE"/>
    <w:rsid w:val="008D4E47"/>
    <w:rsid w:val="008D72CB"/>
    <w:rsid w:val="008E1AE8"/>
    <w:rsid w:val="008E2010"/>
    <w:rsid w:val="008E588C"/>
    <w:rsid w:val="008E6338"/>
    <w:rsid w:val="008F138E"/>
    <w:rsid w:val="008F2A1D"/>
    <w:rsid w:val="008F681E"/>
    <w:rsid w:val="008F6F5D"/>
    <w:rsid w:val="00900DAC"/>
    <w:rsid w:val="009015DE"/>
    <w:rsid w:val="0090656C"/>
    <w:rsid w:val="0090775A"/>
    <w:rsid w:val="00907DC7"/>
    <w:rsid w:val="009108DC"/>
    <w:rsid w:val="00910FD2"/>
    <w:rsid w:val="009116DC"/>
    <w:rsid w:val="00913F46"/>
    <w:rsid w:val="00915354"/>
    <w:rsid w:val="00915AEA"/>
    <w:rsid w:val="009177B5"/>
    <w:rsid w:val="00924E58"/>
    <w:rsid w:val="0093133F"/>
    <w:rsid w:val="00932EC4"/>
    <w:rsid w:val="00935315"/>
    <w:rsid w:val="00935AB4"/>
    <w:rsid w:val="009408F9"/>
    <w:rsid w:val="009415A3"/>
    <w:rsid w:val="00945606"/>
    <w:rsid w:val="0094651F"/>
    <w:rsid w:val="009474D8"/>
    <w:rsid w:val="00952F5A"/>
    <w:rsid w:val="00960FB9"/>
    <w:rsid w:val="00961263"/>
    <w:rsid w:val="009639F0"/>
    <w:rsid w:val="00964590"/>
    <w:rsid w:val="00965FE2"/>
    <w:rsid w:val="009663AC"/>
    <w:rsid w:val="00971743"/>
    <w:rsid w:val="00980597"/>
    <w:rsid w:val="00980618"/>
    <w:rsid w:val="0098209D"/>
    <w:rsid w:val="00985831"/>
    <w:rsid w:val="009908FF"/>
    <w:rsid w:val="00990E85"/>
    <w:rsid w:val="00996DA4"/>
    <w:rsid w:val="009A45FC"/>
    <w:rsid w:val="009B085F"/>
    <w:rsid w:val="009B093C"/>
    <w:rsid w:val="009B1292"/>
    <w:rsid w:val="009B6BA0"/>
    <w:rsid w:val="009B6D32"/>
    <w:rsid w:val="009B6F53"/>
    <w:rsid w:val="009C1381"/>
    <w:rsid w:val="009C2216"/>
    <w:rsid w:val="009C2F7C"/>
    <w:rsid w:val="009C3EF2"/>
    <w:rsid w:val="009C4DDC"/>
    <w:rsid w:val="009C51FE"/>
    <w:rsid w:val="009C5F47"/>
    <w:rsid w:val="009D6478"/>
    <w:rsid w:val="009E44E0"/>
    <w:rsid w:val="009E47F8"/>
    <w:rsid w:val="009E5179"/>
    <w:rsid w:val="009E6C92"/>
    <w:rsid w:val="009F0240"/>
    <w:rsid w:val="009F610E"/>
    <w:rsid w:val="009F63E3"/>
    <w:rsid w:val="00A00F6F"/>
    <w:rsid w:val="00A0135B"/>
    <w:rsid w:val="00A03D22"/>
    <w:rsid w:val="00A05F61"/>
    <w:rsid w:val="00A0680F"/>
    <w:rsid w:val="00A06DDE"/>
    <w:rsid w:val="00A07175"/>
    <w:rsid w:val="00A07712"/>
    <w:rsid w:val="00A13A3D"/>
    <w:rsid w:val="00A14633"/>
    <w:rsid w:val="00A157A5"/>
    <w:rsid w:val="00A15A72"/>
    <w:rsid w:val="00A22C68"/>
    <w:rsid w:val="00A23E22"/>
    <w:rsid w:val="00A25610"/>
    <w:rsid w:val="00A27811"/>
    <w:rsid w:val="00A27D73"/>
    <w:rsid w:val="00A33C45"/>
    <w:rsid w:val="00A33CF6"/>
    <w:rsid w:val="00A342B8"/>
    <w:rsid w:val="00A351E9"/>
    <w:rsid w:val="00A35CE1"/>
    <w:rsid w:val="00A379DD"/>
    <w:rsid w:val="00A4056C"/>
    <w:rsid w:val="00A43F34"/>
    <w:rsid w:val="00A45D17"/>
    <w:rsid w:val="00A50F9B"/>
    <w:rsid w:val="00A550B6"/>
    <w:rsid w:val="00A57EB7"/>
    <w:rsid w:val="00A63C27"/>
    <w:rsid w:val="00A66AF9"/>
    <w:rsid w:val="00A66DB3"/>
    <w:rsid w:val="00A70FE1"/>
    <w:rsid w:val="00A74D82"/>
    <w:rsid w:val="00A758CA"/>
    <w:rsid w:val="00A7648F"/>
    <w:rsid w:val="00A81095"/>
    <w:rsid w:val="00A8266F"/>
    <w:rsid w:val="00A8322D"/>
    <w:rsid w:val="00A86A2A"/>
    <w:rsid w:val="00A90341"/>
    <w:rsid w:val="00A91E9A"/>
    <w:rsid w:val="00A928D8"/>
    <w:rsid w:val="00A94355"/>
    <w:rsid w:val="00A94A1C"/>
    <w:rsid w:val="00AA6F80"/>
    <w:rsid w:val="00AB053E"/>
    <w:rsid w:val="00AB3F09"/>
    <w:rsid w:val="00AB620B"/>
    <w:rsid w:val="00AC25AC"/>
    <w:rsid w:val="00AD111C"/>
    <w:rsid w:val="00AD45A2"/>
    <w:rsid w:val="00AE0008"/>
    <w:rsid w:val="00AE0154"/>
    <w:rsid w:val="00AE3A11"/>
    <w:rsid w:val="00AE7ABD"/>
    <w:rsid w:val="00AF17D0"/>
    <w:rsid w:val="00AF4D31"/>
    <w:rsid w:val="00AF7E5F"/>
    <w:rsid w:val="00B0160D"/>
    <w:rsid w:val="00B03287"/>
    <w:rsid w:val="00B041EB"/>
    <w:rsid w:val="00B05D21"/>
    <w:rsid w:val="00B063C4"/>
    <w:rsid w:val="00B074B3"/>
    <w:rsid w:val="00B111E0"/>
    <w:rsid w:val="00B12E41"/>
    <w:rsid w:val="00B2016F"/>
    <w:rsid w:val="00B24C69"/>
    <w:rsid w:val="00B25AF8"/>
    <w:rsid w:val="00B32190"/>
    <w:rsid w:val="00B33D0E"/>
    <w:rsid w:val="00B34F3F"/>
    <w:rsid w:val="00B40C13"/>
    <w:rsid w:val="00B41F55"/>
    <w:rsid w:val="00B4391E"/>
    <w:rsid w:val="00B44187"/>
    <w:rsid w:val="00B447F2"/>
    <w:rsid w:val="00B46189"/>
    <w:rsid w:val="00B4677F"/>
    <w:rsid w:val="00B479B6"/>
    <w:rsid w:val="00B5548A"/>
    <w:rsid w:val="00B60851"/>
    <w:rsid w:val="00B61632"/>
    <w:rsid w:val="00B62344"/>
    <w:rsid w:val="00B62BAA"/>
    <w:rsid w:val="00B63FD7"/>
    <w:rsid w:val="00B832E2"/>
    <w:rsid w:val="00B83EC1"/>
    <w:rsid w:val="00B84307"/>
    <w:rsid w:val="00B844D9"/>
    <w:rsid w:val="00B87403"/>
    <w:rsid w:val="00B87D29"/>
    <w:rsid w:val="00B924FB"/>
    <w:rsid w:val="00B9419D"/>
    <w:rsid w:val="00B9795D"/>
    <w:rsid w:val="00BA0752"/>
    <w:rsid w:val="00BA1CF5"/>
    <w:rsid w:val="00BA4A6B"/>
    <w:rsid w:val="00BA4D97"/>
    <w:rsid w:val="00BA59DA"/>
    <w:rsid w:val="00BB126A"/>
    <w:rsid w:val="00BB1DDE"/>
    <w:rsid w:val="00BB6BB3"/>
    <w:rsid w:val="00BC2756"/>
    <w:rsid w:val="00BC2CFD"/>
    <w:rsid w:val="00BC3B56"/>
    <w:rsid w:val="00BC56ED"/>
    <w:rsid w:val="00BD1CDD"/>
    <w:rsid w:val="00BD755D"/>
    <w:rsid w:val="00BD778B"/>
    <w:rsid w:val="00BE5637"/>
    <w:rsid w:val="00BE7A70"/>
    <w:rsid w:val="00BF0C27"/>
    <w:rsid w:val="00BF1706"/>
    <w:rsid w:val="00BF27A0"/>
    <w:rsid w:val="00BF7DDF"/>
    <w:rsid w:val="00C00FBC"/>
    <w:rsid w:val="00C0272E"/>
    <w:rsid w:val="00C04E50"/>
    <w:rsid w:val="00C1099B"/>
    <w:rsid w:val="00C10E68"/>
    <w:rsid w:val="00C11164"/>
    <w:rsid w:val="00C179CB"/>
    <w:rsid w:val="00C245A3"/>
    <w:rsid w:val="00C264AA"/>
    <w:rsid w:val="00C27FAC"/>
    <w:rsid w:val="00C315A3"/>
    <w:rsid w:val="00C450A4"/>
    <w:rsid w:val="00C45140"/>
    <w:rsid w:val="00C45C08"/>
    <w:rsid w:val="00C45EC3"/>
    <w:rsid w:val="00C50B83"/>
    <w:rsid w:val="00C53628"/>
    <w:rsid w:val="00C56677"/>
    <w:rsid w:val="00C56E10"/>
    <w:rsid w:val="00C56EA0"/>
    <w:rsid w:val="00C60740"/>
    <w:rsid w:val="00C6573D"/>
    <w:rsid w:val="00C6577C"/>
    <w:rsid w:val="00C706BB"/>
    <w:rsid w:val="00C722FB"/>
    <w:rsid w:val="00C735E9"/>
    <w:rsid w:val="00C76E69"/>
    <w:rsid w:val="00C81477"/>
    <w:rsid w:val="00C837E5"/>
    <w:rsid w:val="00C87263"/>
    <w:rsid w:val="00C90D8C"/>
    <w:rsid w:val="00CA125E"/>
    <w:rsid w:val="00CA1B4E"/>
    <w:rsid w:val="00CA20DD"/>
    <w:rsid w:val="00CA438A"/>
    <w:rsid w:val="00CA4BCC"/>
    <w:rsid w:val="00CA5F7A"/>
    <w:rsid w:val="00CA69F9"/>
    <w:rsid w:val="00CA6F1B"/>
    <w:rsid w:val="00CA7ECF"/>
    <w:rsid w:val="00CB065F"/>
    <w:rsid w:val="00CB4BD1"/>
    <w:rsid w:val="00CB6632"/>
    <w:rsid w:val="00CC22D8"/>
    <w:rsid w:val="00CC3012"/>
    <w:rsid w:val="00CC46DA"/>
    <w:rsid w:val="00CC5CBB"/>
    <w:rsid w:val="00CC6518"/>
    <w:rsid w:val="00CC7CEE"/>
    <w:rsid w:val="00CD1AB7"/>
    <w:rsid w:val="00CE03B1"/>
    <w:rsid w:val="00CE10D6"/>
    <w:rsid w:val="00CE757F"/>
    <w:rsid w:val="00CF01B0"/>
    <w:rsid w:val="00CF3588"/>
    <w:rsid w:val="00CF4176"/>
    <w:rsid w:val="00CF52BB"/>
    <w:rsid w:val="00CF67A4"/>
    <w:rsid w:val="00CF6CA4"/>
    <w:rsid w:val="00D0067B"/>
    <w:rsid w:val="00D025E3"/>
    <w:rsid w:val="00D04775"/>
    <w:rsid w:val="00D05707"/>
    <w:rsid w:val="00D10A0C"/>
    <w:rsid w:val="00D11698"/>
    <w:rsid w:val="00D12049"/>
    <w:rsid w:val="00D127AC"/>
    <w:rsid w:val="00D15929"/>
    <w:rsid w:val="00D17639"/>
    <w:rsid w:val="00D24335"/>
    <w:rsid w:val="00D25B40"/>
    <w:rsid w:val="00D260AF"/>
    <w:rsid w:val="00D30275"/>
    <w:rsid w:val="00D30A7F"/>
    <w:rsid w:val="00D32AF2"/>
    <w:rsid w:val="00D32FB1"/>
    <w:rsid w:val="00D46D47"/>
    <w:rsid w:val="00D46E03"/>
    <w:rsid w:val="00D556E1"/>
    <w:rsid w:val="00D56175"/>
    <w:rsid w:val="00D5784F"/>
    <w:rsid w:val="00D57EE0"/>
    <w:rsid w:val="00D6069B"/>
    <w:rsid w:val="00D6219E"/>
    <w:rsid w:val="00D64C96"/>
    <w:rsid w:val="00D732C9"/>
    <w:rsid w:val="00D74445"/>
    <w:rsid w:val="00D758F8"/>
    <w:rsid w:val="00D775D8"/>
    <w:rsid w:val="00D776C8"/>
    <w:rsid w:val="00D856CA"/>
    <w:rsid w:val="00D856DD"/>
    <w:rsid w:val="00D87F86"/>
    <w:rsid w:val="00D911B9"/>
    <w:rsid w:val="00D917E1"/>
    <w:rsid w:val="00D91DFC"/>
    <w:rsid w:val="00D9447F"/>
    <w:rsid w:val="00D944C6"/>
    <w:rsid w:val="00D9470E"/>
    <w:rsid w:val="00DA0C94"/>
    <w:rsid w:val="00DA2765"/>
    <w:rsid w:val="00DA429A"/>
    <w:rsid w:val="00DA559B"/>
    <w:rsid w:val="00DB4628"/>
    <w:rsid w:val="00DB4687"/>
    <w:rsid w:val="00DB569A"/>
    <w:rsid w:val="00DB7CFA"/>
    <w:rsid w:val="00DC3DFC"/>
    <w:rsid w:val="00DD13D9"/>
    <w:rsid w:val="00DD694B"/>
    <w:rsid w:val="00DD724B"/>
    <w:rsid w:val="00DE2B45"/>
    <w:rsid w:val="00DE4A14"/>
    <w:rsid w:val="00DE7540"/>
    <w:rsid w:val="00DF08D7"/>
    <w:rsid w:val="00DF2483"/>
    <w:rsid w:val="00DF51ED"/>
    <w:rsid w:val="00DF638F"/>
    <w:rsid w:val="00E16AA1"/>
    <w:rsid w:val="00E20761"/>
    <w:rsid w:val="00E20BC1"/>
    <w:rsid w:val="00E213C5"/>
    <w:rsid w:val="00E21B7E"/>
    <w:rsid w:val="00E238B7"/>
    <w:rsid w:val="00E27FE9"/>
    <w:rsid w:val="00E31C23"/>
    <w:rsid w:val="00E33728"/>
    <w:rsid w:val="00E344EE"/>
    <w:rsid w:val="00E3688C"/>
    <w:rsid w:val="00E376C8"/>
    <w:rsid w:val="00E40E9C"/>
    <w:rsid w:val="00E42795"/>
    <w:rsid w:val="00E43240"/>
    <w:rsid w:val="00E46C1C"/>
    <w:rsid w:val="00E47986"/>
    <w:rsid w:val="00E51788"/>
    <w:rsid w:val="00E53FC7"/>
    <w:rsid w:val="00E54C7D"/>
    <w:rsid w:val="00E56D4D"/>
    <w:rsid w:val="00E56E2D"/>
    <w:rsid w:val="00E571BC"/>
    <w:rsid w:val="00E61879"/>
    <w:rsid w:val="00E65692"/>
    <w:rsid w:val="00E73AEE"/>
    <w:rsid w:val="00E8249B"/>
    <w:rsid w:val="00E874D5"/>
    <w:rsid w:val="00E943DA"/>
    <w:rsid w:val="00E94670"/>
    <w:rsid w:val="00E95273"/>
    <w:rsid w:val="00E97332"/>
    <w:rsid w:val="00E97466"/>
    <w:rsid w:val="00EA1BBA"/>
    <w:rsid w:val="00EA1D54"/>
    <w:rsid w:val="00EA2448"/>
    <w:rsid w:val="00EA3CB6"/>
    <w:rsid w:val="00EA471E"/>
    <w:rsid w:val="00EA641B"/>
    <w:rsid w:val="00EA67D5"/>
    <w:rsid w:val="00EB1561"/>
    <w:rsid w:val="00EB64CD"/>
    <w:rsid w:val="00EC3D9E"/>
    <w:rsid w:val="00EC439E"/>
    <w:rsid w:val="00EC792B"/>
    <w:rsid w:val="00ED083B"/>
    <w:rsid w:val="00ED3291"/>
    <w:rsid w:val="00ED4C3B"/>
    <w:rsid w:val="00EE012A"/>
    <w:rsid w:val="00EE1D21"/>
    <w:rsid w:val="00EE1F8D"/>
    <w:rsid w:val="00EE362B"/>
    <w:rsid w:val="00EE6A9A"/>
    <w:rsid w:val="00EE6DF4"/>
    <w:rsid w:val="00EF0D0A"/>
    <w:rsid w:val="00EF3F45"/>
    <w:rsid w:val="00F01BB9"/>
    <w:rsid w:val="00F10711"/>
    <w:rsid w:val="00F133E2"/>
    <w:rsid w:val="00F15943"/>
    <w:rsid w:val="00F16C2C"/>
    <w:rsid w:val="00F21B03"/>
    <w:rsid w:val="00F22DA2"/>
    <w:rsid w:val="00F2330F"/>
    <w:rsid w:val="00F24EF0"/>
    <w:rsid w:val="00F2512E"/>
    <w:rsid w:val="00F3184D"/>
    <w:rsid w:val="00F3733B"/>
    <w:rsid w:val="00F37F3A"/>
    <w:rsid w:val="00F37F8D"/>
    <w:rsid w:val="00F409DE"/>
    <w:rsid w:val="00F46B42"/>
    <w:rsid w:val="00F47385"/>
    <w:rsid w:val="00F504A4"/>
    <w:rsid w:val="00F5769A"/>
    <w:rsid w:val="00F57916"/>
    <w:rsid w:val="00F60C62"/>
    <w:rsid w:val="00F610D2"/>
    <w:rsid w:val="00F61240"/>
    <w:rsid w:val="00F65A69"/>
    <w:rsid w:val="00F73C4F"/>
    <w:rsid w:val="00F745AC"/>
    <w:rsid w:val="00F751DC"/>
    <w:rsid w:val="00F77050"/>
    <w:rsid w:val="00F773F8"/>
    <w:rsid w:val="00F779F3"/>
    <w:rsid w:val="00F77FE0"/>
    <w:rsid w:val="00F875F2"/>
    <w:rsid w:val="00F92AE2"/>
    <w:rsid w:val="00F9503C"/>
    <w:rsid w:val="00FB11CF"/>
    <w:rsid w:val="00FB18B4"/>
    <w:rsid w:val="00FB6E01"/>
    <w:rsid w:val="00FB705F"/>
    <w:rsid w:val="00FC0502"/>
    <w:rsid w:val="00FC79AE"/>
    <w:rsid w:val="00FC7DD1"/>
    <w:rsid w:val="00FD17F6"/>
    <w:rsid w:val="00FD649A"/>
    <w:rsid w:val="00FD771D"/>
    <w:rsid w:val="00FD7C00"/>
    <w:rsid w:val="00FE26D6"/>
    <w:rsid w:val="00FE613B"/>
    <w:rsid w:val="00FE7A66"/>
    <w:rsid w:val="00FF19CC"/>
    <w:rsid w:val="00FF49AE"/>
    <w:rsid w:val="00FF4DB3"/>
    <w:rsid w:val="08FC87AF"/>
    <w:rsid w:val="0AEF7C3A"/>
    <w:rsid w:val="0C8B4C9B"/>
    <w:rsid w:val="0DD522D6"/>
    <w:rsid w:val="16947C12"/>
    <w:rsid w:val="16DA9779"/>
    <w:rsid w:val="19B9D8A5"/>
    <w:rsid w:val="2DF47BF6"/>
    <w:rsid w:val="2FF24EE6"/>
    <w:rsid w:val="35FBF4CD"/>
    <w:rsid w:val="378E45D1"/>
    <w:rsid w:val="39D61357"/>
    <w:rsid w:val="3A972485"/>
    <w:rsid w:val="3BFA8C92"/>
    <w:rsid w:val="3C6C9717"/>
    <w:rsid w:val="3D2AFFC3"/>
    <w:rsid w:val="4C702F81"/>
    <w:rsid w:val="566019B1"/>
    <w:rsid w:val="583BD338"/>
    <w:rsid w:val="5F196F70"/>
    <w:rsid w:val="69DE210C"/>
    <w:rsid w:val="6A938EA1"/>
    <w:rsid w:val="6CE746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64319"/>
  <w15:chartTrackingRefBased/>
  <w15:docId w15:val="{10C4A8AE-5A63-6443-B6A0-ADC433313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360"/>
    <w:pPr>
      <w:spacing w:line="260" w:lineRule="atLeast"/>
      <w:jc w:val="both"/>
    </w:pPr>
    <w:rPr>
      <w:rFonts w:ascii="Palatino Linotype" w:eastAsia="SimSun" w:hAnsi="Palatino Linotype" w:cs="Times New Roman"/>
      <w:color w:val="000000"/>
      <w:sz w:val="20"/>
      <w:szCs w:val="20"/>
      <w:lang w:val="en-GB" w:eastAsia="zh-CN"/>
    </w:rPr>
  </w:style>
  <w:style w:type="paragraph" w:styleId="Heading1">
    <w:name w:val="heading 1"/>
    <w:basedOn w:val="Normal"/>
    <w:next w:val="Normal"/>
    <w:link w:val="Heading1Char"/>
    <w:uiPriority w:val="9"/>
    <w:qFormat/>
    <w:rsid w:val="008B4360"/>
    <w:pPr>
      <w:keepNext/>
      <w:keepLines/>
      <w:spacing w:before="400" w:after="120" w:line="276" w:lineRule="auto"/>
      <w:jc w:val="left"/>
      <w:outlineLvl w:val="0"/>
    </w:pPr>
    <w:rPr>
      <w:rFonts w:ascii="Arial" w:eastAsia="Arial" w:hAnsi="Arial" w:cs="Arial"/>
      <w:color w:val="auto"/>
      <w:sz w:val="40"/>
      <w:szCs w:val="40"/>
      <w:lang w:val="en" w:eastAsia="en-GB"/>
    </w:rPr>
  </w:style>
  <w:style w:type="paragraph" w:styleId="Heading3">
    <w:name w:val="heading 3"/>
    <w:basedOn w:val="Normal"/>
    <w:next w:val="Normal"/>
    <w:link w:val="Heading3Char"/>
    <w:uiPriority w:val="9"/>
    <w:unhideWhenUsed/>
    <w:qFormat/>
    <w:rsid w:val="00CF67A4"/>
    <w:pPr>
      <w:keepNext/>
      <w:keepLines/>
      <w:spacing w:before="320" w:after="80" w:line="276" w:lineRule="auto"/>
      <w:ind w:left="360"/>
      <w:jc w:val="left"/>
      <w:outlineLvl w:val="2"/>
    </w:pPr>
    <w:rPr>
      <w:rFonts w:ascii="Verdana" w:eastAsia="Arial" w:hAnsi="Verdana" w:cs="Arial"/>
      <w:i/>
      <w:iCs/>
      <w:color w:val="434343"/>
      <w:sz w:val="18"/>
      <w:szCs w:val="18"/>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60AF0"/>
    <w:rPr>
      <w:rFonts w:ascii="Verdana" w:hAnsi="Verdana"/>
      <w:color w:val="A6A6A6" w:themeColor="background1" w:themeShade="A6"/>
      <w:sz w:val="16"/>
    </w:rPr>
  </w:style>
  <w:style w:type="paragraph" w:customStyle="1" w:styleId="Style1">
    <w:name w:val="Style1"/>
    <w:basedOn w:val="CCGblackmatter"/>
    <w:qFormat/>
    <w:rsid w:val="00F46B42"/>
    <w:pPr>
      <w:spacing w:line="276" w:lineRule="auto"/>
    </w:pPr>
  </w:style>
  <w:style w:type="character" w:customStyle="1" w:styleId="CCGtablecaptionfigure">
    <w:name w:val="CCG_table_caption_figure"/>
    <w:basedOn w:val="CCGblackmatterverdana"/>
    <w:uiPriority w:val="1"/>
    <w:qFormat/>
    <w:rsid w:val="00F46B42"/>
    <w:rPr>
      <w:rFonts w:ascii="Verdana" w:hAnsi="Verdana"/>
      <w:b/>
      <w:bCs/>
      <w:sz w:val="18"/>
      <w:szCs w:val="18"/>
    </w:rPr>
  </w:style>
  <w:style w:type="character" w:customStyle="1" w:styleId="Heading1Char">
    <w:name w:val="Heading 1 Char"/>
    <w:basedOn w:val="DefaultParagraphFont"/>
    <w:link w:val="Heading1"/>
    <w:uiPriority w:val="9"/>
    <w:rsid w:val="008B4360"/>
    <w:rPr>
      <w:rFonts w:ascii="Arial" w:eastAsia="Arial" w:hAnsi="Arial" w:cs="Arial"/>
      <w:sz w:val="40"/>
      <w:szCs w:val="40"/>
      <w:lang w:val="en" w:eastAsia="en-GB"/>
    </w:rPr>
  </w:style>
  <w:style w:type="character" w:customStyle="1" w:styleId="Heading3Char">
    <w:name w:val="Heading 3 Char"/>
    <w:basedOn w:val="DefaultParagraphFont"/>
    <w:link w:val="Heading3"/>
    <w:uiPriority w:val="9"/>
    <w:rsid w:val="00CF67A4"/>
    <w:rPr>
      <w:rFonts w:ascii="Verdana" w:eastAsia="Arial" w:hAnsi="Verdana" w:cs="Arial"/>
      <w:i/>
      <w:iCs/>
      <w:color w:val="434343"/>
      <w:sz w:val="18"/>
      <w:szCs w:val="18"/>
      <w:lang w:val="en" w:eastAsia="en-GB"/>
    </w:rPr>
  </w:style>
  <w:style w:type="paragraph" w:styleId="NoSpacing">
    <w:name w:val="No Spacing"/>
    <w:link w:val="NoSpacingChar"/>
    <w:uiPriority w:val="1"/>
    <w:qFormat/>
    <w:rsid w:val="008B4360"/>
    <w:rPr>
      <w:rFonts w:eastAsiaTheme="minorEastAsia"/>
      <w:sz w:val="22"/>
      <w:szCs w:val="22"/>
      <w:lang w:val="en-US" w:eastAsia="zh-CN"/>
    </w:rPr>
  </w:style>
  <w:style w:type="character" w:customStyle="1" w:styleId="NoSpacingChar">
    <w:name w:val="No Spacing Char"/>
    <w:basedOn w:val="DefaultParagraphFont"/>
    <w:link w:val="NoSpacing"/>
    <w:uiPriority w:val="1"/>
    <w:rsid w:val="008B4360"/>
    <w:rPr>
      <w:rFonts w:eastAsiaTheme="minorEastAsia"/>
      <w:sz w:val="22"/>
      <w:szCs w:val="22"/>
      <w:lang w:val="en-US" w:eastAsia="zh-CN"/>
    </w:rPr>
  </w:style>
  <w:style w:type="paragraph" w:styleId="Header">
    <w:name w:val="header"/>
    <w:basedOn w:val="Normal"/>
    <w:link w:val="HeaderChar"/>
    <w:uiPriority w:val="99"/>
    <w:unhideWhenUsed/>
    <w:rsid w:val="008B4360"/>
    <w:pPr>
      <w:tabs>
        <w:tab w:val="center" w:pos="4513"/>
        <w:tab w:val="right" w:pos="9026"/>
      </w:tabs>
      <w:spacing w:line="240" w:lineRule="auto"/>
    </w:pPr>
  </w:style>
  <w:style w:type="character" w:customStyle="1" w:styleId="HeaderChar">
    <w:name w:val="Header Char"/>
    <w:basedOn w:val="DefaultParagraphFont"/>
    <w:link w:val="Header"/>
    <w:uiPriority w:val="99"/>
    <w:rsid w:val="008B4360"/>
    <w:rPr>
      <w:rFonts w:ascii="Palatino Linotype" w:eastAsia="SimSun" w:hAnsi="Palatino Linotype" w:cs="Times New Roman"/>
      <w:noProof/>
      <w:color w:val="000000"/>
      <w:sz w:val="20"/>
      <w:szCs w:val="20"/>
      <w:lang w:val="en-US" w:eastAsia="zh-CN"/>
    </w:rPr>
  </w:style>
  <w:style w:type="paragraph" w:styleId="Footer">
    <w:name w:val="footer"/>
    <w:basedOn w:val="Normal"/>
    <w:link w:val="FooterChar"/>
    <w:uiPriority w:val="99"/>
    <w:unhideWhenUsed/>
    <w:rsid w:val="008B4360"/>
    <w:pPr>
      <w:tabs>
        <w:tab w:val="center" w:pos="4513"/>
        <w:tab w:val="right" w:pos="9026"/>
      </w:tabs>
      <w:spacing w:line="240" w:lineRule="auto"/>
    </w:pPr>
  </w:style>
  <w:style w:type="character" w:customStyle="1" w:styleId="FooterChar">
    <w:name w:val="Footer Char"/>
    <w:basedOn w:val="DefaultParagraphFont"/>
    <w:link w:val="Footer"/>
    <w:uiPriority w:val="99"/>
    <w:rsid w:val="008B4360"/>
    <w:rPr>
      <w:rFonts w:ascii="Palatino Linotype" w:eastAsia="SimSun" w:hAnsi="Palatino Linotype" w:cs="Times New Roman"/>
      <w:noProof/>
      <w:color w:val="000000"/>
      <w:sz w:val="20"/>
      <w:szCs w:val="20"/>
      <w:lang w:val="en-US" w:eastAsia="zh-CN"/>
    </w:rPr>
  </w:style>
  <w:style w:type="paragraph" w:customStyle="1" w:styleId="CCGbodycopy">
    <w:name w:val="CCG body copy"/>
    <w:basedOn w:val="Normal"/>
    <w:link w:val="CCGbodycopyChar"/>
    <w:qFormat/>
    <w:rsid w:val="004912A9"/>
    <w:pPr>
      <w:snapToGrid w:val="0"/>
      <w:spacing w:beforeLines="40" w:before="96" w:after="10" w:line="240" w:lineRule="auto"/>
    </w:pPr>
    <w:rPr>
      <w:rFonts w:ascii="Verdana" w:eastAsia="Times New Roman" w:hAnsi="Verdana"/>
      <w:snapToGrid w:val="0"/>
      <w:sz w:val="18"/>
      <w:szCs w:val="18"/>
      <w:lang w:eastAsia="de-DE" w:bidi="en-US"/>
    </w:rPr>
  </w:style>
  <w:style w:type="paragraph" w:customStyle="1" w:styleId="CCGsubheadblue">
    <w:name w:val="CCG subhead (blue)"/>
    <w:basedOn w:val="Heading1"/>
    <w:qFormat/>
    <w:rsid w:val="00591650"/>
    <w:pPr>
      <w:snapToGrid w:val="0"/>
      <w:spacing w:beforeLines="100" w:before="240" w:after="10" w:line="240" w:lineRule="auto"/>
    </w:pPr>
    <w:rPr>
      <w:rFonts w:ascii="Verdana" w:eastAsia="Times New Roman" w:hAnsi="Verdana" w:cs="Times New Roman"/>
      <w:b/>
      <w:snapToGrid w:val="0"/>
      <w:color w:val="6E99FD" w:themeColor="accent5" w:themeTint="99"/>
      <w:sz w:val="24"/>
      <w:szCs w:val="24"/>
      <w:lang w:val="en-US" w:eastAsia="zh-CN" w:bidi="en-US"/>
    </w:rPr>
  </w:style>
  <w:style w:type="paragraph" w:customStyle="1" w:styleId="CCGheaderbodycopy">
    <w:name w:val="CCG header body copy"/>
    <w:basedOn w:val="CCGsubheadblue"/>
    <w:link w:val="CCGheaderbodycopyChar"/>
    <w:qFormat/>
    <w:rsid w:val="003C4885"/>
  </w:style>
  <w:style w:type="paragraph" w:customStyle="1" w:styleId="CCGContentsbody">
    <w:name w:val="CCG Contents body"/>
    <w:basedOn w:val="Normal"/>
    <w:qFormat/>
    <w:rsid w:val="00B111E0"/>
    <w:pPr>
      <w:tabs>
        <w:tab w:val="right" w:pos="9360"/>
      </w:tabs>
      <w:spacing w:line="240" w:lineRule="auto"/>
      <w:jc w:val="left"/>
    </w:pPr>
    <w:rPr>
      <w:rFonts w:ascii="Verdana" w:eastAsia="Times New Roman" w:hAnsi="Verdana"/>
      <w:sz w:val="18"/>
      <w:szCs w:val="18"/>
      <w:lang w:eastAsia="de-DE" w:bidi="en-US"/>
    </w:rPr>
  </w:style>
  <w:style w:type="paragraph" w:customStyle="1" w:styleId="CCGcontentsheader">
    <w:name w:val="CCG contents header"/>
    <w:basedOn w:val="CCGContentsbody"/>
    <w:qFormat/>
    <w:rsid w:val="00020A68"/>
  </w:style>
  <w:style w:type="paragraph" w:styleId="TOC1">
    <w:name w:val="toc 1"/>
    <w:basedOn w:val="CCGContentsbody"/>
    <w:next w:val="Normal"/>
    <w:autoRedefine/>
    <w:uiPriority w:val="39"/>
    <w:unhideWhenUsed/>
    <w:rsid w:val="00E16AA1"/>
    <w:pPr>
      <w:tabs>
        <w:tab w:val="right" w:leader="dot" w:pos="7920"/>
      </w:tabs>
      <w:spacing w:before="120"/>
    </w:pPr>
    <w:rPr>
      <w:rFonts w:asciiTheme="minorHAnsi" w:eastAsia="SimSun" w:hAnsiTheme="minorHAnsi"/>
      <w:b/>
      <w:bCs/>
      <w:iCs/>
      <w:sz w:val="20"/>
      <w:szCs w:val="24"/>
    </w:rPr>
  </w:style>
  <w:style w:type="paragraph" w:styleId="TOC3">
    <w:name w:val="toc 3"/>
    <w:basedOn w:val="Normal"/>
    <w:next w:val="Normal"/>
    <w:autoRedefine/>
    <w:uiPriority w:val="39"/>
    <w:unhideWhenUsed/>
    <w:rsid w:val="003C69A4"/>
    <w:pPr>
      <w:tabs>
        <w:tab w:val="left" w:pos="284"/>
        <w:tab w:val="right" w:pos="7920"/>
      </w:tabs>
      <w:jc w:val="left"/>
    </w:pPr>
    <w:rPr>
      <w:rFonts w:asciiTheme="minorHAnsi" w:hAnsiTheme="minorHAnsi"/>
    </w:rPr>
  </w:style>
  <w:style w:type="character" w:styleId="Hyperlink">
    <w:name w:val="Hyperlink"/>
    <w:basedOn w:val="DefaultParagraphFont"/>
    <w:uiPriority w:val="99"/>
    <w:unhideWhenUsed/>
    <w:rsid w:val="00416787"/>
    <w:rPr>
      <w:color w:val="4151C3" w:themeColor="hyperlink"/>
      <w:u w:val="single"/>
    </w:rPr>
  </w:style>
  <w:style w:type="paragraph" w:customStyle="1" w:styleId="CCGfooterfirstpage">
    <w:name w:val="CCG_footer_firstpage"/>
    <w:qFormat/>
    <w:rsid w:val="0082639E"/>
    <w:pPr>
      <w:tabs>
        <w:tab w:val="right" w:pos="8845"/>
      </w:tabs>
      <w:spacing w:line="160" w:lineRule="exact"/>
    </w:pPr>
    <w:rPr>
      <w:rFonts w:ascii="Palatino Linotype" w:eastAsia="Times New Roman" w:hAnsi="Palatino Linotype" w:cs="Times New Roman"/>
      <w:color w:val="000000"/>
      <w:sz w:val="16"/>
      <w:szCs w:val="20"/>
      <w:lang w:val="en-US" w:eastAsia="de-DE"/>
    </w:rPr>
  </w:style>
  <w:style w:type="character" w:styleId="FollowedHyperlink">
    <w:name w:val="FollowedHyperlink"/>
    <w:basedOn w:val="DefaultParagraphFont"/>
    <w:uiPriority w:val="99"/>
    <w:semiHidden/>
    <w:unhideWhenUsed/>
    <w:rsid w:val="0082639E"/>
    <w:rPr>
      <w:color w:val="954F72" w:themeColor="followedHyperlink"/>
      <w:u w:val="single"/>
    </w:rPr>
  </w:style>
  <w:style w:type="paragraph" w:customStyle="1" w:styleId="CCGblackmatter">
    <w:name w:val="CCG black matter"/>
    <w:basedOn w:val="CCGbodycopy"/>
    <w:link w:val="CCGblackmatterChar"/>
    <w:qFormat/>
    <w:rsid w:val="0082639E"/>
    <w:pPr>
      <w:numPr>
        <w:numId w:val="5"/>
      </w:numPr>
    </w:pPr>
  </w:style>
  <w:style w:type="paragraph" w:styleId="TOC2">
    <w:name w:val="toc 2"/>
    <w:basedOn w:val="Normal"/>
    <w:next w:val="Normal"/>
    <w:autoRedefine/>
    <w:uiPriority w:val="39"/>
    <w:unhideWhenUsed/>
    <w:rsid w:val="00DB569A"/>
    <w:pPr>
      <w:spacing w:before="120"/>
      <w:ind w:left="200"/>
      <w:jc w:val="left"/>
    </w:pPr>
    <w:rPr>
      <w:rFonts w:asciiTheme="minorHAnsi" w:hAnsiTheme="minorHAnsi"/>
      <w:b/>
      <w:bCs/>
      <w:sz w:val="22"/>
      <w:szCs w:val="22"/>
    </w:rPr>
  </w:style>
  <w:style w:type="paragraph" w:customStyle="1" w:styleId="CCGTitle16pt">
    <w:name w:val="CCG Title 16pt"/>
    <w:basedOn w:val="Normal"/>
    <w:qFormat/>
    <w:rsid w:val="004513A8"/>
    <w:pPr>
      <w:adjustRightInd w:val="0"/>
      <w:snapToGrid w:val="0"/>
      <w:spacing w:before="240" w:after="240" w:line="276" w:lineRule="auto"/>
      <w:jc w:val="left"/>
    </w:pPr>
    <w:rPr>
      <w:rFonts w:ascii="Verdana" w:eastAsia="Times New Roman" w:hAnsi="Verdana"/>
      <w:b/>
      <w:snapToGrid w:val="0"/>
      <w:sz w:val="32"/>
      <w:szCs w:val="32"/>
      <w:lang w:eastAsia="de-DE" w:bidi="en-US"/>
    </w:rPr>
  </w:style>
  <w:style w:type="paragraph" w:customStyle="1" w:styleId="CCGarticletype">
    <w:name w:val="CCG_article_type"/>
    <w:basedOn w:val="Normal"/>
    <w:qFormat/>
    <w:rsid w:val="00591650"/>
    <w:pPr>
      <w:adjustRightInd w:val="0"/>
      <w:snapToGrid w:val="0"/>
      <w:spacing w:before="240" w:line="276" w:lineRule="auto"/>
      <w:jc w:val="left"/>
    </w:pPr>
    <w:rPr>
      <w:rFonts w:ascii="Verdana" w:eastAsia="Times New Roman" w:hAnsi="Verdana"/>
      <w:i/>
      <w:snapToGrid w:val="0"/>
      <w:sz w:val="18"/>
      <w:szCs w:val="18"/>
      <w:lang w:eastAsia="de-DE" w:bidi="en-US"/>
    </w:rPr>
  </w:style>
  <w:style w:type="paragraph" w:customStyle="1" w:styleId="CCGheaderfaststart">
    <w:name w:val="CCG_header_fast_start"/>
    <w:basedOn w:val="Normal"/>
    <w:qFormat/>
    <w:rsid w:val="004513A8"/>
    <w:pPr>
      <w:adjustRightInd w:val="0"/>
      <w:snapToGrid w:val="0"/>
      <w:spacing w:before="240" w:after="240" w:line="276" w:lineRule="auto"/>
      <w:jc w:val="left"/>
    </w:pPr>
    <w:rPr>
      <w:rFonts w:ascii="Verdana" w:eastAsia="Times New Roman" w:hAnsi="Verdana"/>
      <w:b/>
      <w:snapToGrid w:val="0"/>
      <w:sz w:val="30"/>
      <w:szCs w:val="30"/>
      <w:lang w:eastAsia="de-DE" w:bidi="en-US"/>
    </w:rPr>
  </w:style>
  <w:style w:type="paragraph" w:customStyle="1" w:styleId="CCGauthornames">
    <w:name w:val="CCG_author_names"/>
    <w:basedOn w:val="Normal"/>
    <w:qFormat/>
    <w:rsid w:val="004513A8"/>
    <w:pPr>
      <w:adjustRightInd w:val="0"/>
      <w:snapToGrid w:val="0"/>
      <w:spacing w:after="360" w:line="276" w:lineRule="auto"/>
      <w:jc w:val="left"/>
    </w:pPr>
    <w:rPr>
      <w:rFonts w:ascii="Verdana" w:eastAsia="Times New Roman" w:hAnsi="Verdana"/>
      <w:b/>
      <w:sz w:val="18"/>
      <w:szCs w:val="18"/>
      <w:lang w:eastAsia="de-DE" w:bidi="en-US"/>
    </w:rPr>
  </w:style>
  <w:style w:type="character" w:styleId="UnresolvedMention">
    <w:name w:val="Unresolved Mention"/>
    <w:basedOn w:val="DefaultParagraphFont"/>
    <w:uiPriority w:val="99"/>
    <w:semiHidden/>
    <w:unhideWhenUsed/>
    <w:rsid w:val="006D349E"/>
    <w:rPr>
      <w:color w:val="605E5C"/>
      <w:shd w:val="clear" w:color="auto" w:fill="E1DFDD"/>
    </w:rPr>
  </w:style>
  <w:style w:type="character" w:customStyle="1" w:styleId="CCGaffilliationsuperscript">
    <w:name w:val="CCG_affilliation_superscript"/>
    <w:basedOn w:val="DefaultParagraphFont"/>
    <w:uiPriority w:val="1"/>
    <w:qFormat/>
    <w:rsid w:val="00141D56"/>
    <w:rPr>
      <w:rFonts w:ascii="Verdana" w:hAnsi="Verdana"/>
      <w:strike w:val="0"/>
      <w:dstrike w:val="0"/>
      <w:sz w:val="15"/>
      <w:u w:val="none"/>
      <w:vertAlign w:val="superscript"/>
    </w:rPr>
  </w:style>
  <w:style w:type="paragraph" w:customStyle="1" w:styleId="CCGabstractbodycopy">
    <w:name w:val="CCG_abstract_body_copy"/>
    <w:basedOn w:val="Normal"/>
    <w:qFormat/>
    <w:rsid w:val="004513A8"/>
    <w:pPr>
      <w:adjustRightInd w:val="0"/>
      <w:snapToGrid w:val="0"/>
      <w:spacing w:before="240" w:line="276" w:lineRule="auto"/>
    </w:pPr>
    <w:rPr>
      <w:rFonts w:ascii="Verdana" w:eastAsia="Times New Roman" w:hAnsi="Verdana"/>
      <w:sz w:val="16"/>
      <w:szCs w:val="16"/>
      <w:lang w:eastAsia="de-DE" w:bidi="en-US"/>
    </w:rPr>
  </w:style>
  <w:style w:type="paragraph" w:customStyle="1" w:styleId="CCGequationnumber">
    <w:name w:val="CCG_equation_number"/>
    <w:basedOn w:val="CCGequation"/>
    <w:qFormat/>
    <w:rsid w:val="00B4391E"/>
  </w:style>
  <w:style w:type="paragraph" w:customStyle="1" w:styleId="CCG43tablefooter">
    <w:name w:val="CCG_4.3_table_footer"/>
    <w:next w:val="Normal"/>
    <w:qFormat/>
    <w:rsid w:val="003665C3"/>
    <w:pPr>
      <w:adjustRightInd w:val="0"/>
      <w:snapToGrid w:val="0"/>
      <w:spacing w:line="228" w:lineRule="auto"/>
      <w:ind w:left="2608"/>
    </w:pPr>
    <w:rPr>
      <w:rFonts w:ascii="Palatino Linotype" w:eastAsia="Times New Roman" w:hAnsi="Palatino Linotype" w:cs="Cordia New"/>
      <w:color w:val="000000"/>
      <w:sz w:val="18"/>
      <w:szCs w:val="22"/>
      <w:lang w:val="en-US" w:eastAsia="de-DE" w:bidi="en-US"/>
    </w:rPr>
  </w:style>
  <w:style w:type="paragraph" w:customStyle="1" w:styleId="CCGtheorem">
    <w:name w:val="CCG_theorem"/>
    <w:link w:val="CCGtheoremChar"/>
    <w:qFormat/>
    <w:rsid w:val="00DF2483"/>
    <w:pPr>
      <w:adjustRightInd w:val="0"/>
      <w:snapToGrid w:val="0"/>
      <w:spacing w:before="240" w:after="240" w:line="276" w:lineRule="auto"/>
    </w:pPr>
    <w:rPr>
      <w:rFonts w:ascii="Verdana" w:eastAsia="Times New Roman" w:hAnsi="Verdana" w:cs="Times New Roman"/>
      <w:i/>
      <w:snapToGrid w:val="0"/>
      <w:color w:val="000000"/>
      <w:sz w:val="18"/>
      <w:szCs w:val="18"/>
      <w:lang w:val="en-US" w:eastAsia="de-DE" w:bidi="en-US"/>
    </w:rPr>
  </w:style>
  <w:style w:type="paragraph" w:customStyle="1" w:styleId="CCGproofbold">
    <w:name w:val="CCG_proof_bold"/>
    <w:link w:val="CCGproofboldChar"/>
    <w:qFormat/>
    <w:rsid w:val="003665C3"/>
    <w:pPr>
      <w:adjustRightInd w:val="0"/>
      <w:snapToGrid w:val="0"/>
      <w:spacing w:line="228" w:lineRule="auto"/>
      <w:ind w:left="2608"/>
      <w:jc w:val="both"/>
    </w:pPr>
    <w:rPr>
      <w:rFonts w:ascii="Palatino Linotype" w:eastAsia="Times New Roman" w:hAnsi="Palatino Linotype" w:cs="Times New Roman"/>
      <w:snapToGrid w:val="0"/>
      <w:color w:val="000000"/>
      <w:sz w:val="20"/>
      <w:szCs w:val="22"/>
      <w:lang w:val="en-US" w:eastAsia="de-DE" w:bidi="en-US"/>
    </w:rPr>
  </w:style>
  <w:style w:type="paragraph" w:customStyle="1" w:styleId="CCGbullet">
    <w:name w:val="CCG_bullet"/>
    <w:basedOn w:val="Normal"/>
    <w:qFormat/>
    <w:rsid w:val="004513A8"/>
    <w:pPr>
      <w:adjustRightInd w:val="0"/>
      <w:snapToGrid w:val="0"/>
      <w:spacing w:before="60" w:line="276" w:lineRule="auto"/>
      <w:ind w:left="3033" w:hanging="425"/>
      <w:jc w:val="left"/>
    </w:pPr>
    <w:rPr>
      <w:rFonts w:ascii="Verdana" w:eastAsia="Times New Roman" w:hAnsi="Verdana"/>
      <w:sz w:val="18"/>
      <w:szCs w:val="18"/>
      <w:lang w:eastAsia="de-DE" w:bidi="en-US"/>
    </w:rPr>
  </w:style>
  <w:style w:type="paragraph" w:customStyle="1" w:styleId="CCGitemize">
    <w:name w:val="CCG_itemize"/>
    <w:basedOn w:val="Normal"/>
    <w:qFormat/>
    <w:rsid w:val="004513A8"/>
    <w:pPr>
      <w:adjustRightInd w:val="0"/>
      <w:snapToGrid w:val="0"/>
      <w:spacing w:before="60" w:line="276" w:lineRule="auto"/>
      <w:ind w:left="3033" w:hanging="425"/>
      <w:jc w:val="left"/>
    </w:pPr>
    <w:rPr>
      <w:rFonts w:ascii="Verdana" w:eastAsia="Times New Roman" w:hAnsi="Verdana"/>
      <w:sz w:val="18"/>
      <w:szCs w:val="18"/>
      <w:lang w:eastAsia="de-DE" w:bidi="en-US"/>
    </w:rPr>
  </w:style>
  <w:style w:type="paragraph" w:customStyle="1" w:styleId="CCGdisclaimer">
    <w:name w:val="CCG_disclaimer"/>
    <w:basedOn w:val="Normal"/>
    <w:qFormat/>
    <w:rsid w:val="003F45DF"/>
    <w:pPr>
      <w:spacing w:line="276" w:lineRule="auto"/>
      <w:ind w:right="170"/>
      <w:jc w:val="right"/>
    </w:pPr>
    <w:rPr>
      <w:rFonts w:ascii="Verdana" w:hAnsi="Verdana"/>
      <w:i/>
      <w:iCs/>
      <w:sz w:val="13"/>
      <w:szCs w:val="13"/>
    </w:rPr>
  </w:style>
  <w:style w:type="paragraph" w:customStyle="1" w:styleId="CCGreportmainheading">
    <w:name w:val="CCG_report_main_heading"/>
    <w:basedOn w:val="Normal"/>
    <w:qFormat/>
    <w:rsid w:val="004513A8"/>
    <w:pPr>
      <w:adjustRightInd w:val="0"/>
      <w:snapToGrid w:val="0"/>
      <w:spacing w:before="240" w:after="240" w:line="276" w:lineRule="auto"/>
      <w:jc w:val="left"/>
    </w:pPr>
    <w:rPr>
      <w:rFonts w:ascii="Verdana" w:eastAsia="Times New Roman" w:hAnsi="Verdana"/>
      <w:b/>
      <w:snapToGrid w:val="0"/>
      <w:sz w:val="31"/>
      <w:szCs w:val="31"/>
      <w:lang w:eastAsia="de-DE" w:bidi="en-US"/>
    </w:rPr>
  </w:style>
  <w:style w:type="paragraph" w:customStyle="1" w:styleId="CCGaffilliation">
    <w:name w:val="CCG_affilliation"/>
    <w:qFormat/>
    <w:rsid w:val="00141D56"/>
    <w:pPr>
      <w:spacing w:line="276" w:lineRule="auto"/>
    </w:pPr>
    <w:rPr>
      <w:rFonts w:ascii="Verdana" w:eastAsia="Times New Roman" w:hAnsi="Verdana" w:cs="Times New Roman"/>
      <w:color w:val="000000"/>
      <w:sz w:val="15"/>
      <w:szCs w:val="15"/>
      <w:lang w:val="en-US" w:eastAsia="de-DE" w:bidi="en-US"/>
    </w:rPr>
  </w:style>
  <w:style w:type="paragraph" w:customStyle="1" w:styleId="CCGcitation">
    <w:name w:val="CCG_citation"/>
    <w:basedOn w:val="Normal"/>
    <w:qFormat/>
    <w:rsid w:val="004513A8"/>
    <w:pPr>
      <w:framePr w:hSpace="198" w:wrap="around" w:vAnchor="page" w:hAnchor="margin" w:y="9741"/>
      <w:adjustRightInd w:val="0"/>
      <w:snapToGrid w:val="0"/>
      <w:spacing w:line="276" w:lineRule="auto"/>
      <w:ind w:right="113"/>
      <w:jc w:val="right"/>
    </w:pPr>
    <w:rPr>
      <w:rFonts w:ascii="Verdana" w:hAnsi="Verdana" w:cs="Cordia New"/>
      <w:color w:val="auto"/>
      <w:sz w:val="13"/>
      <w:szCs w:val="13"/>
    </w:rPr>
  </w:style>
  <w:style w:type="character" w:customStyle="1" w:styleId="CCGcitationbold">
    <w:name w:val="CCG_citation_bold"/>
    <w:basedOn w:val="DefaultParagraphFont"/>
    <w:uiPriority w:val="1"/>
    <w:qFormat/>
    <w:rsid w:val="007F76B8"/>
    <w:rPr>
      <w:rFonts w:ascii="Verdana" w:hAnsi="Verdana"/>
      <w:b/>
    </w:rPr>
  </w:style>
  <w:style w:type="paragraph" w:customStyle="1" w:styleId="CCGfigurecaption">
    <w:name w:val="CCG_figure_caption"/>
    <w:basedOn w:val="Normal"/>
    <w:qFormat/>
    <w:rsid w:val="004513A8"/>
    <w:pPr>
      <w:adjustRightInd w:val="0"/>
      <w:snapToGrid w:val="0"/>
      <w:spacing w:before="120" w:after="240" w:line="276" w:lineRule="auto"/>
      <w:ind w:right="425"/>
    </w:pPr>
    <w:rPr>
      <w:rFonts w:ascii="Verdana" w:eastAsia="Times New Roman" w:hAnsi="Verdana"/>
      <w:sz w:val="16"/>
      <w:szCs w:val="16"/>
      <w:lang w:eastAsia="de-DE" w:bidi="en-US"/>
    </w:rPr>
  </w:style>
  <w:style w:type="character" w:customStyle="1" w:styleId="CCGfigurecaptionbold">
    <w:name w:val="CCG_figure_caption_bold"/>
    <w:basedOn w:val="CCGblackmatterverdana"/>
    <w:uiPriority w:val="1"/>
    <w:qFormat/>
    <w:rsid w:val="00F46B42"/>
    <w:rPr>
      <w:rFonts w:ascii="Verdana" w:hAnsi="Verdana"/>
      <w:b/>
      <w:bCs/>
      <w:sz w:val="18"/>
      <w:szCs w:val="18"/>
    </w:rPr>
  </w:style>
  <w:style w:type="paragraph" w:customStyle="1" w:styleId="CCGheaderbodycopyitalics">
    <w:name w:val="CCG_header_body_copy_italics"/>
    <w:qFormat/>
    <w:rsid w:val="008C1317"/>
    <w:pPr>
      <w:spacing w:before="240" w:after="60" w:line="276" w:lineRule="auto"/>
    </w:pPr>
    <w:rPr>
      <w:rFonts w:ascii="Verdana" w:eastAsia="Times New Roman" w:hAnsi="Verdana" w:cs="Times New Roman"/>
      <w:i/>
      <w:noProof/>
      <w:snapToGrid w:val="0"/>
      <w:color w:val="000000"/>
      <w:sz w:val="18"/>
      <w:szCs w:val="18"/>
      <w:lang w:val="en-US" w:eastAsia="de-DE" w:bidi="en-US"/>
    </w:rPr>
  </w:style>
  <w:style w:type="paragraph" w:customStyle="1" w:styleId="CCGbulletedlist">
    <w:name w:val="CCG_bulleted_list"/>
    <w:qFormat/>
    <w:rsid w:val="008C1317"/>
    <w:pPr>
      <w:numPr>
        <w:numId w:val="20"/>
      </w:numPr>
      <w:spacing w:line="276" w:lineRule="auto"/>
      <w:ind w:left="0" w:firstLine="0"/>
    </w:pPr>
    <w:rPr>
      <w:rFonts w:ascii="Verdana" w:eastAsia="Times New Roman" w:hAnsi="Verdana" w:cs="Times New Roman"/>
      <w:color w:val="000000"/>
      <w:sz w:val="18"/>
      <w:szCs w:val="18"/>
      <w:lang w:val="en-US" w:eastAsia="de-DE" w:bidi="en-US"/>
    </w:rPr>
  </w:style>
  <w:style w:type="paragraph" w:customStyle="1" w:styleId="CCGnumberedlist">
    <w:name w:val="CCG_numbered_list"/>
    <w:basedOn w:val="Normal"/>
    <w:qFormat/>
    <w:rsid w:val="004513A8"/>
    <w:pPr>
      <w:numPr>
        <w:numId w:val="21"/>
      </w:numPr>
      <w:adjustRightInd w:val="0"/>
      <w:snapToGrid w:val="0"/>
      <w:spacing w:line="276" w:lineRule="auto"/>
      <w:ind w:left="0" w:firstLine="0"/>
      <w:jc w:val="left"/>
    </w:pPr>
    <w:rPr>
      <w:rFonts w:ascii="Verdana" w:eastAsia="Times New Roman" w:hAnsi="Verdana"/>
      <w:sz w:val="18"/>
      <w:szCs w:val="18"/>
      <w:lang w:eastAsia="de-DE" w:bidi="en-US"/>
    </w:rPr>
  </w:style>
  <w:style w:type="paragraph" w:customStyle="1" w:styleId="CCGtablecaption">
    <w:name w:val="CCG_table_caption"/>
    <w:basedOn w:val="CCGfigurecaption"/>
    <w:qFormat/>
    <w:rsid w:val="00B4391E"/>
  </w:style>
  <w:style w:type="character" w:customStyle="1" w:styleId="CCGtablecaptionbold">
    <w:name w:val="CCG_table_caption_bold"/>
    <w:basedOn w:val="CCGfigurecaptionbold"/>
    <w:uiPriority w:val="1"/>
    <w:qFormat/>
    <w:rsid w:val="00B4391E"/>
    <w:rPr>
      <w:rFonts w:ascii="Verdana" w:hAnsi="Verdana"/>
      <w:b/>
      <w:bCs/>
      <w:sz w:val="18"/>
      <w:szCs w:val="18"/>
    </w:rPr>
  </w:style>
  <w:style w:type="paragraph" w:customStyle="1" w:styleId="CCGtabletitle">
    <w:name w:val="CCG_table_title"/>
    <w:qFormat/>
    <w:rsid w:val="00B4391E"/>
    <w:pPr>
      <w:spacing w:line="276" w:lineRule="auto"/>
      <w:jc w:val="center"/>
    </w:pPr>
    <w:rPr>
      <w:rFonts w:ascii="Verdana" w:eastAsia="Times New Roman" w:hAnsi="Verdana" w:cs="Times New Roman"/>
      <w:b/>
      <w:bCs/>
      <w:snapToGrid w:val="0"/>
      <w:color w:val="000000"/>
      <w:sz w:val="18"/>
      <w:szCs w:val="18"/>
      <w:lang w:val="en-US" w:eastAsia="de-DE" w:bidi="en-US"/>
    </w:rPr>
  </w:style>
  <w:style w:type="paragraph" w:customStyle="1" w:styleId="CCGtablebodycopy">
    <w:name w:val="CCG_table_body_copy"/>
    <w:qFormat/>
    <w:rsid w:val="00B4391E"/>
    <w:pPr>
      <w:spacing w:line="276" w:lineRule="auto"/>
      <w:jc w:val="center"/>
    </w:pPr>
    <w:rPr>
      <w:rFonts w:ascii="Verdana" w:eastAsia="Times New Roman" w:hAnsi="Verdana" w:cs="Times New Roman"/>
      <w:snapToGrid w:val="0"/>
      <w:color w:val="000000"/>
      <w:sz w:val="18"/>
      <w:szCs w:val="18"/>
      <w:lang w:val="en-US" w:eastAsia="de-DE" w:bidi="en-US"/>
    </w:rPr>
  </w:style>
  <w:style w:type="paragraph" w:customStyle="1" w:styleId="CCGequation">
    <w:name w:val="CCG_equation"/>
    <w:qFormat/>
    <w:rsid w:val="00DF2483"/>
    <w:pPr>
      <w:spacing w:before="120" w:after="120" w:line="276" w:lineRule="auto"/>
    </w:pPr>
    <w:rPr>
      <w:rFonts w:ascii="Verdana" w:eastAsia="Times New Roman" w:hAnsi="Verdana" w:cs="Times New Roman"/>
      <w:snapToGrid w:val="0"/>
      <w:color w:val="000000"/>
      <w:sz w:val="18"/>
      <w:szCs w:val="18"/>
      <w:lang w:val="en-US" w:eastAsia="de-DE" w:bidi="en-US"/>
    </w:rPr>
  </w:style>
  <w:style w:type="character" w:customStyle="1" w:styleId="CCGtheoremboldnoitalic">
    <w:name w:val="CCG_theorem_bold_no_italic"/>
    <w:basedOn w:val="DefaultParagraphFont"/>
    <w:uiPriority w:val="1"/>
    <w:qFormat/>
    <w:rsid w:val="00924E58"/>
    <w:rPr>
      <w:b/>
      <w:iCs/>
    </w:rPr>
  </w:style>
  <w:style w:type="character" w:customStyle="1" w:styleId="CCGproofboldChar">
    <w:name w:val="CCG_proof_bold Char"/>
    <w:basedOn w:val="DefaultParagraphFont"/>
    <w:link w:val="CCGproofbold"/>
    <w:rsid w:val="00924E58"/>
    <w:rPr>
      <w:rFonts w:ascii="Palatino Linotype" w:eastAsia="Times New Roman" w:hAnsi="Palatino Linotype" w:cs="Times New Roman"/>
      <w:snapToGrid w:val="0"/>
      <w:color w:val="000000"/>
      <w:sz w:val="20"/>
      <w:szCs w:val="22"/>
      <w:lang w:val="en-US" w:eastAsia="de-DE" w:bidi="en-US"/>
    </w:rPr>
  </w:style>
  <w:style w:type="paragraph" w:customStyle="1" w:styleId="CCGtheoremexpanded">
    <w:name w:val="CCGtheorem_expanded"/>
    <w:qFormat/>
    <w:rsid w:val="00924E58"/>
    <w:pPr>
      <w:spacing w:after="240" w:line="276" w:lineRule="auto"/>
    </w:pPr>
    <w:rPr>
      <w:rFonts w:ascii="Verdana" w:eastAsia="Times New Roman" w:hAnsi="Verdana" w:cs="Times New Roman"/>
      <w:i/>
      <w:snapToGrid w:val="0"/>
      <w:color w:val="000000"/>
      <w:w w:val="84"/>
      <w:sz w:val="18"/>
      <w:szCs w:val="18"/>
      <w:fitText w:val="7937" w:id="-1827837184"/>
      <w:lang w:val="en-US" w:eastAsia="de-DE" w:bidi="en-US"/>
    </w:rPr>
  </w:style>
  <w:style w:type="character" w:customStyle="1" w:styleId="CCGtheorembold">
    <w:name w:val="CCG_theorem_bold"/>
    <w:uiPriority w:val="1"/>
    <w:qFormat/>
    <w:rsid w:val="00924E58"/>
    <w:rPr>
      <w:b/>
      <w:iCs/>
    </w:rPr>
  </w:style>
  <w:style w:type="character" w:customStyle="1" w:styleId="CCGtheoremChar">
    <w:name w:val="CCG_theorem Char"/>
    <w:basedOn w:val="DefaultParagraphFont"/>
    <w:link w:val="CCGtheorem"/>
    <w:rsid w:val="00EC439E"/>
    <w:rPr>
      <w:rFonts w:ascii="Verdana" w:eastAsia="Times New Roman" w:hAnsi="Verdana" w:cs="Times New Roman"/>
      <w:i/>
      <w:snapToGrid w:val="0"/>
      <w:color w:val="000000"/>
      <w:sz w:val="18"/>
      <w:szCs w:val="18"/>
      <w:lang w:val="en-US" w:eastAsia="de-DE" w:bidi="en-US"/>
    </w:rPr>
  </w:style>
  <w:style w:type="character" w:customStyle="1" w:styleId="CCGbodycopyboldsubheader">
    <w:name w:val="CCG_body_copy_bold_subheader"/>
    <w:uiPriority w:val="1"/>
    <w:qFormat/>
    <w:rsid w:val="00EC439E"/>
    <w:rPr>
      <w:b/>
    </w:rPr>
  </w:style>
  <w:style w:type="character" w:customStyle="1" w:styleId="CCGbodycopyChar">
    <w:name w:val="CCG body copy Char"/>
    <w:basedOn w:val="DefaultParagraphFont"/>
    <w:link w:val="CCGbodycopy"/>
    <w:rsid w:val="00EC439E"/>
    <w:rPr>
      <w:rFonts w:ascii="Verdana" w:eastAsia="Times New Roman" w:hAnsi="Verdana" w:cs="Times New Roman"/>
      <w:noProof/>
      <w:snapToGrid w:val="0"/>
      <w:color w:val="000000"/>
      <w:sz w:val="18"/>
      <w:szCs w:val="18"/>
      <w:lang w:val="en-US" w:eastAsia="de-DE" w:bidi="en-US"/>
    </w:rPr>
  </w:style>
  <w:style w:type="character" w:customStyle="1" w:styleId="CCGblackmatterChar">
    <w:name w:val="CCG black matter Char"/>
    <w:basedOn w:val="CCGbodycopyChar"/>
    <w:link w:val="CCGblackmatter"/>
    <w:rsid w:val="00EC439E"/>
    <w:rPr>
      <w:rFonts w:ascii="Verdana" w:eastAsia="Times New Roman" w:hAnsi="Verdana" w:cs="Times New Roman"/>
      <w:noProof/>
      <w:snapToGrid w:val="0"/>
      <w:color w:val="000000"/>
      <w:sz w:val="18"/>
      <w:szCs w:val="18"/>
      <w:lang w:val="en-US" w:eastAsia="de-DE" w:bidi="en-US"/>
    </w:rPr>
  </w:style>
  <w:style w:type="character" w:customStyle="1" w:styleId="CCGblackmatter0">
    <w:name w:val="CCG_black matter"/>
    <w:uiPriority w:val="1"/>
    <w:qFormat/>
    <w:rsid w:val="00EC439E"/>
  </w:style>
  <w:style w:type="character" w:customStyle="1" w:styleId="CCGblackmatterverdana">
    <w:name w:val="CCG_black matter verdana"/>
    <w:basedOn w:val="DefaultParagraphFont"/>
    <w:uiPriority w:val="1"/>
    <w:qFormat/>
    <w:rsid w:val="00F46B42"/>
    <w:rPr>
      <w:b/>
      <w:bCs/>
      <w:sz w:val="18"/>
      <w:szCs w:val="18"/>
    </w:rPr>
  </w:style>
  <w:style w:type="paragraph" w:styleId="TOCHeading">
    <w:name w:val="TOC Heading"/>
    <w:basedOn w:val="Heading1"/>
    <w:next w:val="Normal"/>
    <w:uiPriority w:val="39"/>
    <w:unhideWhenUsed/>
    <w:qFormat/>
    <w:rsid w:val="00E16AA1"/>
    <w:pPr>
      <w:spacing w:before="480" w:after="0"/>
      <w:outlineLvl w:val="9"/>
    </w:pPr>
    <w:rPr>
      <w:rFonts w:asciiTheme="majorHAnsi" w:eastAsiaTheme="majorEastAsia" w:hAnsiTheme="majorHAnsi" w:cstheme="majorBidi"/>
      <w:b/>
      <w:bCs/>
      <w:color w:val="00174E" w:themeColor="accent1" w:themeShade="BF"/>
      <w:sz w:val="28"/>
      <w:szCs w:val="28"/>
      <w:lang w:val="en-US" w:eastAsia="en-US"/>
    </w:rPr>
  </w:style>
  <w:style w:type="paragraph" w:styleId="TOC4">
    <w:name w:val="toc 4"/>
    <w:basedOn w:val="Normal"/>
    <w:next w:val="Normal"/>
    <w:autoRedefine/>
    <w:uiPriority w:val="39"/>
    <w:semiHidden/>
    <w:unhideWhenUsed/>
    <w:rsid w:val="00E16AA1"/>
    <w:pPr>
      <w:ind w:left="600"/>
      <w:jc w:val="left"/>
    </w:pPr>
    <w:rPr>
      <w:rFonts w:asciiTheme="minorHAnsi" w:hAnsiTheme="minorHAnsi"/>
    </w:rPr>
  </w:style>
  <w:style w:type="paragraph" w:styleId="TOC5">
    <w:name w:val="toc 5"/>
    <w:basedOn w:val="Normal"/>
    <w:next w:val="Normal"/>
    <w:autoRedefine/>
    <w:uiPriority w:val="39"/>
    <w:semiHidden/>
    <w:unhideWhenUsed/>
    <w:rsid w:val="00E16AA1"/>
    <w:pPr>
      <w:ind w:left="800"/>
      <w:jc w:val="left"/>
    </w:pPr>
    <w:rPr>
      <w:rFonts w:asciiTheme="minorHAnsi" w:hAnsiTheme="minorHAnsi"/>
    </w:rPr>
  </w:style>
  <w:style w:type="paragraph" w:styleId="TOC6">
    <w:name w:val="toc 6"/>
    <w:basedOn w:val="Normal"/>
    <w:next w:val="Normal"/>
    <w:autoRedefine/>
    <w:uiPriority w:val="39"/>
    <w:semiHidden/>
    <w:unhideWhenUsed/>
    <w:rsid w:val="00E16AA1"/>
    <w:pPr>
      <w:ind w:left="1000"/>
      <w:jc w:val="left"/>
    </w:pPr>
    <w:rPr>
      <w:rFonts w:asciiTheme="minorHAnsi" w:hAnsiTheme="minorHAnsi"/>
    </w:rPr>
  </w:style>
  <w:style w:type="paragraph" w:styleId="TOC7">
    <w:name w:val="toc 7"/>
    <w:basedOn w:val="Normal"/>
    <w:next w:val="Normal"/>
    <w:autoRedefine/>
    <w:uiPriority w:val="39"/>
    <w:semiHidden/>
    <w:unhideWhenUsed/>
    <w:rsid w:val="00E16AA1"/>
    <w:pPr>
      <w:ind w:left="1200"/>
      <w:jc w:val="left"/>
    </w:pPr>
    <w:rPr>
      <w:rFonts w:asciiTheme="minorHAnsi" w:hAnsiTheme="minorHAnsi"/>
    </w:rPr>
  </w:style>
  <w:style w:type="paragraph" w:styleId="TOC8">
    <w:name w:val="toc 8"/>
    <w:basedOn w:val="Normal"/>
    <w:next w:val="Normal"/>
    <w:autoRedefine/>
    <w:uiPriority w:val="39"/>
    <w:semiHidden/>
    <w:unhideWhenUsed/>
    <w:rsid w:val="00E16AA1"/>
    <w:pPr>
      <w:ind w:left="1400"/>
      <w:jc w:val="left"/>
    </w:pPr>
    <w:rPr>
      <w:rFonts w:asciiTheme="minorHAnsi" w:hAnsiTheme="minorHAnsi"/>
    </w:rPr>
  </w:style>
  <w:style w:type="paragraph" w:styleId="TOC9">
    <w:name w:val="toc 9"/>
    <w:basedOn w:val="Normal"/>
    <w:next w:val="Normal"/>
    <w:autoRedefine/>
    <w:uiPriority w:val="39"/>
    <w:semiHidden/>
    <w:unhideWhenUsed/>
    <w:rsid w:val="00E16AA1"/>
    <w:pPr>
      <w:ind w:left="1600"/>
      <w:jc w:val="left"/>
    </w:pPr>
    <w:rPr>
      <w:rFonts w:asciiTheme="minorHAnsi" w:hAnsiTheme="minorHAnsi"/>
    </w:rPr>
  </w:style>
  <w:style w:type="paragraph" w:customStyle="1" w:styleId="CCGtocbody">
    <w:name w:val="CCG_toc_body"/>
    <w:basedOn w:val="TOC3"/>
    <w:qFormat/>
    <w:rsid w:val="00FB11CF"/>
    <w:pPr>
      <w:tabs>
        <w:tab w:val="right" w:leader="dot" w:pos="7920"/>
      </w:tabs>
      <w:spacing w:before="40" w:after="40" w:line="276" w:lineRule="auto"/>
    </w:pPr>
    <w:rPr>
      <w:rFonts w:ascii="Verdana" w:hAnsi="Verdana"/>
      <w:sz w:val="18"/>
      <w:szCs w:val="18"/>
    </w:rPr>
  </w:style>
  <w:style w:type="paragraph" w:customStyle="1" w:styleId="CCGreferences">
    <w:name w:val="CCG_references"/>
    <w:basedOn w:val="Normal"/>
    <w:qFormat/>
    <w:rsid w:val="00F46B42"/>
    <w:pPr>
      <w:numPr>
        <w:numId w:val="16"/>
      </w:numPr>
      <w:adjustRightInd w:val="0"/>
      <w:snapToGrid w:val="0"/>
      <w:spacing w:line="276" w:lineRule="auto"/>
      <w:ind w:left="425" w:hanging="425"/>
    </w:pPr>
    <w:rPr>
      <w:rFonts w:ascii="Verdana" w:eastAsia="Times New Roman" w:hAnsi="Verdana"/>
      <w:sz w:val="16"/>
      <w:szCs w:val="16"/>
      <w:lang w:eastAsia="de-DE" w:bidi="en-US"/>
    </w:rPr>
  </w:style>
  <w:style w:type="character" w:customStyle="1" w:styleId="CCGreferencesital">
    <w:name w:val="CCG_references_ital"/>
    <w:basedOn w:val="DefaultParagraphFont"/>
    <w:uiPriority w:val="1"/>
    <w:qFormat/>
    <w:rsid w:val="00541940"/>
    <w:rPr>
      <w:rFonts w:ascii="Verdana" w:hAnsi="Verdana"/>
      <w:i/>
      <w:iCs/>
    </w:rPr>
  </w:style>
  <w:style w:type="paragraph" w:customStyle="1" w:styleId="CCGpageheader">
    <w:name w:val="CCG page header"/>
    <w:basedOn w:val="Normal"/>
    <w:qFormat/>
    <w:rsid w:val="00541940"/>
    <w:pPr>
      <w:tabs>
        <w:tab w:val="right" w:pos="7930"/>
      </w:tabs>
      <w:adjustRightInd w:val="0"/>
      <w:snapToGrid w:val="0"/>
      <w:spacing w:line="240" w:lineRule="auto"/>
      <w:ind w:right="-5669"/>
    </w:pPr>
    <w:rPr>
      <w:rFonts w:ascii="Verdana" w:hAnsi="Verdana"/>
      <w:i/>
      <w:sz w:val="16"/>
    </w:rPr>
  </w:style>
  <w:style w:type="character" w:customStyle="1" w:styleId="CCGpagenumber">
    <w:name w:val="CCG_page_number"/>
    <w:uiPriority w:val="1"/>
    <w:qFormat/>
    <w:rsid w:val="00541940"/>
    <w:rPr>
      <w:iCs/>
    </w:rPr>
  </w:style>
  <w:style w:type="paragraph" w:customStyle="1" w:styleId="CCGtablefooter">
    <w:name w:val="CCG_table_footer"/>
    <w:basedOn w:val="CCG43tablefooter"/>
    <w:qFormat/>
    <w:rsid w:val="009B6BA0"/>
    <w:pPr>
      <w:spacing w:line="276" w:lineRule="auto"/>
      <w:ind w:left="0"/>
    </w:pPr>
    <w:rPr>
      <w:rFonts w:ascii="Verdana" w:hAnsi="Verdana"/>
      <w:sz w:val="16"/>
      <w:szCs w:val="16"/>
    </w:rPr>
  </w:style>
  <w:style w:type="character" w:customStyle="1" w:styleId="CCGtablesuperscript">
    <w:name w:val="CCG_table_superscript"/>
    <w:basedOn w:val="DefaultParagraphFont"/>
    <w:uiPriority w:val="1"/>
    <w:qFormat/>
    <w:rsid w:val="009B6BA0"/>
    <w:rPr>
      <w:vertAlign w:val="superscript"/>
    </w:rPr>
  </w:style>
  <w:style w:type="paragraph" w:customStyle="1" w:styleId="CCGheading2">
    <w:name w:val="CCG heading 2"/>
    <w:basedOn w:val="CCGheaderbodycopy"/>
    <w:next w:val="CCGbodycopy"/>
    <w:link w:val="CCGheading2Char"/>
    <w:qFormat/>
    <w:rsid w:val="003C4885"/>
    <w:rPr>
      <w:color w:val="000000" w:themeColor="text1"/>
      <w:sz w:val="20"/>
      <w:szCs w:val="20"/>
    </w:rPr>
  </w:style>
  <w:style w:type="paragraph" w:styleId="ListParagraph">
    <w:name w:val="List Paragraph"/>
    <w:basedOn w:val="Normal"/>
    <w:uiPriority w:val="34"/>
    <w:qFormat/>
    <w:rsid w:val="00240F11"/>
    <w:pPr>
      <w:ind w:left="720"/>
      <w:contextualSpacing/>
    </w:pPr>
  </w:style>
  <w:style w:type="character" w:customStyle="1" w:styleId="CCGheaderbodycopyChar">
    <w:name w:val="CCG header body copy Char"/>
    <w:basedOn w:val="Heading3Char"/>
    <w:link w:val="CCGheaderbodycopy"/>
    <w:rsid w:val="003C4885"/>
    <w:rPr>
      <w:rFonts w:ascii="Verdana" w:eastAsia="Times New Roman" w:hAnsi="Verdana" w:cs="Times New Roman"/>
      <w:b/>
      <w:i w:val="0"/>
      <w:iCs w:val="0"/>
      <w:snapToGrid w:val="0"/>
      <w:color w:val="6E99FD" w:themeColor="accent5" w:themeTint="99"/>
      <w:sz w:val="18"/>
      <w:szCs w:val="18"/>
      <w:lang w:val="en-US" w:eastAsia="zh-CN" w:bidi="en-US"/>
    </w:rPr>
  </w:style>
  <w:style w:type="character" w:customStyle="1" w:styleId="CCGheading2Char">
    <w:name w:val="CCG heading 2 Char"/>
    <w:basedOn w:val="CCGheaderbodycopyChar"/>
    <w:link w:val="CCGheading2"/>
    <w:rsid w:val="003C4885"/>
    <w:rPr>
      <w:rFonts w:ascii="Verdana" w:eastAsia="Times New Roman" w:hAnsi="Verdana" w:cs="Times New Roman"/>
      <w:b/>
      <w:i w:val="0"/>
      <w:iCs w:val="0"/>
      <w:snapToGrid w:val="0"/>
      <w:color w:val="000000" w:themeColor="text1"/>
      <w:sz w:val="20"/>
      <w:szCs w:val="20"/>
      <w:lang w:val="en-US" w:eastAsia="zh-CN" w:bidi="en-US"/>
    </w:rPr>
  </w:style>
  <w:style w:type="paragraph" w:styleId="Caption">
    <w:name w:val="caption"/>
    <w:basedOn w:val="Normal"/>
    <w:next w:val="Normal"/>
    <w:uiPriority w:val="35"/>
    <w:unhideWhenUsed/>
    <w:qFormat/>
    <w:rsid w:val="009C2216"/>
    <w:pPr>
      <w:spacing w:after="200" w:line="240" w:lineRule="auto"/>
    </w:pPr>
    <w:rPr>
      <w:rFonts w:ascii="Verdana" w:hAnsi="Verdana"/>
      <w:b/>
      <w:bCs/>
      <w:color w:val="auto"/>
      <w:sz w:val="16"/>
      <w:szCs w:val="16"/>
    </w:rPr>
  </w:style>
  <w:style w:type="paragraph" w:styleId="Bibliography">
    <w:name w:val="Bibliography"/>
    <w:basedOn w:val="Normal"/>
    <w:next w:val="Normal"/>
    <w:uiPriority w:val="37"/>
    <w:unhideWhenUsed/>
    <w:rsid w:val="00FC0502"/>
    <w:pPr>
      <w:spacing w:line="240" w:lineRule="atLeast"/>
      <w:ind w:left="720" w:hanging="720"/>
    </w:pPr>
  </w:style>
  <w:style w:type="paragraph" w:styleId="FootnoteText">
    <w:name w:val="footnote text"/>
    <w:basedOn w:val="Normal"/>
    <w:link w:val="FootnoteTextChar"/>
    <w:uiPriority w:val="99"/>
    <w:semiHidden/>
    <w:unhideWhenUsed/>
    <w:rsid w:val="0011567B"/>
    <w:pPr>
      <w:spacing w:line="240" w:lineRule="auto"/>
    </w:pPr>
  </w:style>
  <w:style w:type="character" w:customStyle="1" w:styleId="FootnoteTextChar">
    <w:name w:val="Footnote Text Char"/>
    <w:basedOn w:val="DefaultParagraphFont"/>
    <w:link w:val="FootnoteText"/>
    <w:uiPriority w:val="99"/>
    <w:semiHidden/>
    <w:rsid w:val="0011567B"/>
    <w:rPr>
      <w:rFonts w:ascii="Palatino Linotype" w:eastAsia="SimSun" w:hAnsi="Palatino Linotype" w:cs="Times New Roman"/>
      <w:noProof/>
      <w:color w:val="000000"/>
      <w:sz w:val="20"/>
      <w:szCs w:val="20"/>
      <w:lang w:val="en-GB" w:eastAsia="zh-CN"/>
    </w:rPr>
  </w:style>
  <w:style w:type="character" w:styleId="FootnoteReference">
    <w:name w:val="footnote reference"/>
    <w:basedOn w:val="DefaultParagraphFont"/>
    <w:uiPriority w:val="99"/>
    <w:semiHidden/>
    <w:unhideWhenUsed/>
    <w:rsid w:val="0011567B"/>
    <w:rPr>
      <w:vertAlign w:val="superscript"/>
    </w:rPr>
  </w:style>
  <w:style w:type="paragraph" w:styleId="NormalWeb">
    <w:name w:val="Normal (Web)"/>
    <w:basedOn w:val="Normal"/>
    <w:uiPriority w:val="99"/>
    <w:semiHidden/>
    <w:unhideWhenUsed/>
    <w:rsid w:val="00642428"/>
    <w:pPr>
      <w:spacing w:before="100" w:beforeAutospacing="1" w:after="100" w:afterAutospacing="1" w:line="240" w:lineRule="auto"/>
      <w:jc w:val="left"/>
    </w:pPr>
    <w:rPr>
      <w:rFonts w:ascii="Times New Roman" w:eastAsia="Times New Roman" w:hAnsi="Times New Roman"/>
      <w:color w:val="auto"/>
      <w:sz w:val="24"/>
      <w:szCs w:val="24"/>
      <w:lang w:eastAsia="en-GB"/>
    </w:rPr>
  </w:style>
  <w:style w:type="paragraph" w:styleId="EndnoteText">
    <w:name w:val="endnote text"/>
    <w:basedOn w:val="Normal"/>
    <w:link w:val="EndnoteTextChar"/>
    <w:uiPriority w:val="99"/>
    <w:semiHidden/>
    <w:unhideWhenUsed/>
    <w:rsid w:val="007A4EF2"/>
    <w:pPr>
      <w:spacing w:line="240" w:lineRule="auto"/>
    </w:pPr>
  </w:style>
  <w:style w:type="character" w:customStyle="1" w:styleId="EndnoteTextChar">
    <w:name w:val="Endnote Text Char"/>
    <w:basedOn w:val="DefaultParagraphFont"/>
    <w:link w:val="EndnoteText"/>
    <w:uiPriority w:val="99"/>
    <w:semiHidden/>
    <w:rsid w:val="007A4EF2"/>
    <w:rPr>
      <w:rFonts w:ascii="Palatino Linotype" w:eastAsia="SimSun" w:hAnsi="Palatino Linotype" w:cs="Times New Roman"/>
      <w:noProof/>
      <w:color w:val="000000"/>
      <w:sz w:val="20"/>
      <w:szCs w:val="20"/>
      <w:lang w:val="en-GB" w:eastAsia="zh-CN"/>
    </w:rPr>
  </w:style>
  <w:style w:type="character" w:styleId="EndnoteReference">
    <w:name w:val="endnote reference"/>
    <w:basedOn w:val="DefaultParagraphFont"/>
    <w:uiPriority w:val="99"/>
    <w:semiHidden/>
    <w:unhideWhenUsed/>
    <w:rsid w:val="007A4EF2"/>
    <w:rPr>
      <w:vertAlign w:val="superscript"/>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Palatino Linotype" w:eastAsia="SimSun" w:hAnsi="Palatino Linotype" w:cs="Times New Roman"/>
      <w:noProof/>
      <w:color w:val="000000"/>
      <w:sz w:val="20"/>
      <w:szCs w:val="20"/>
      <w:lang w:val="en-GB" w:eastAsia="zh-CN"/>
    </w:rPr>
  </w:style>
  <w:style w:type="character" w:styleId="CommentReference">
    <w:name w:val="annotation reference"/>
    <w:basedOn w:val="DefaultParagraphFont"/>
    <w:uiPriority w:val="99"/>
    <w:semiHidden/>
    <w:unhideWhenUsed/>
    <w:rPr>
      <w:sz w:val="16"/>
      <w:szCs w:val="16"/>
    </w:rPr>
  </w:style>
  <w:style w:type="paragraph" w:customStyle="1" w:styleId="CCGBodySecondindent">
    <w:name w:val="CCG Body Second indent"/>
    <w:basedOn w:val="CCGbodycopy"/>
    <w:qFormat/>
    <w:rsid w:val="00131CED"/>
    <w:pPr>
      <w:numPr>
        <w:ilvl w:val="1"/>
        <w:numId w:val="46"/>
      </w:numPr>
      <w:spacing w:beforeLines="20" w:before="48" w:after="6"/>
      <w:ind w:left="1434" w:right="-1140" w:hanging="357"/>
      <w:jc w:val="left"/>
    </w:pPr>
    <w:rPr>
      <w:rFonts w:eastAsia="Verdana"/>
    </w:rPr>
  </w:style>
  <w:style w:type="paragraph" w:customStyle="1" w:styleId="CCGBulletIndent">
    <w:name w:val="CCG Bullet Indent"/>
    <w:basedOn w:val="CCGbodycopy"/>
    <w:qFormat/>
    <w:rsid w:val="00131CED"/>
    <w:pPr>
      <w:numPr>
        <w:numId w:val="44"/>
      </w:numPr>
      <w:ind w:right="-1142"/>
      <w:jc w:val="left"/>
    </w:pPr>
    <w:rPr>
      <w:rFonts w:eastAsia="Verdana"/>
    </w:rPr>
  </w:style>
  <w:style w:type="paragraph" w:customStyle="1" w:styleId="CCGbodycopywide">
    <w:name w:val="CCG body copy wide"/>
    <w:basedOn w:val="CCGbodycopy"/>
    <w:qFormat/>
    <w:rsid w:val="004419BC"/>
    <w:pPr>
      <w:ind w:right="-1142"/>
      <w:jc w:val="left"/>
    </w:pPr>
    <w:rPr>
      <w:rFonts w:eastAsia="Verdana"/>
    </w:rPr>
  </w:style>
  <w:style w:type="paragraph" w:customStyle="1" w:styleId="CCGbodycopyitalicswide">
    <w:name w:val="CCG body copy italics wide"/>
    <w:basedOn w:val="CCGbodycopywide"/>
    <w:qFormat/>
    <w:rsid w:val="00D32FB1"/>
    <w:rPr>
      <w:i/>
      <w:iCs/>
    </w:rPr>
  </w:style>
  <w:style w:type="character" w:customStyle="1" w:styleId="CCGBodywideitalics">
    <w:name w:val="CCG Body wide italics"/>
    <w:basedOn w:val="DefaultParagraphFont"/>
    <w:uiPriority w:val="1"/>
    <w:qFormat/>
    <w:rsid w:val="00D32FB1"/>
  </w:style>
  <w:style w:type="character" w:customStyle="1" w:styleId="CCGbodyitalicswide">
    <w:name w:val="CCG body italics wide"/>
    <w:basedOn w:val="NoSpacingChar"/>
    <w:uiPriority w:val="1"/>
    <w:qFormat/>
    <w:rsid w:val="00D32FB1"/>
    <w:rPr>
      <w:rFonts w:eastAsiaTheme="minorEastAsia"/>
      <w:i/>
      <w:sz w:val="22"/>
      <w:szCs w:val="22"/>
      <w:lang w:val="en-US" w:eastAsia="zh-CN"/>
    </w:rPr>
  </w:style>
  <w:style w:type="paragraph" w:styleId="Revision">
    <w:name w:val="Revision"/>
    <w:hidden/>
    <w:uiPriority w:val="99"/>
    <w:semiHidden/>
    <w:rsid w:val="00CF52BB"/>
    <w:rPr>
      <w:rFonts w:ascii="Palatino Linotype" w:eastAsia="SimSun" w:hAnsi="Palatino Linotype" w:cs="Times New Roman"/>
      <w:color w:val="000000"/>
      <w:sz w:val="20"/>
      <w:szCs w:val="20"/>
      <w:lang w:val="en-GB" w:eastAsia="zh-CN"/>
    </w:rPr>
  </w:style>
  <w:style w:type="paragraph" w:styleId="CommentSubject">
    <w:name w:val="annotation subject"/>
    <w:basedOn w:val="CommentText"/>
    <w:next w:val="CommentText"/>
    <w:link w:val="CommentSubjectChar"/>
    <w:uiPriority w:val="99"/>
    <w:semiHidden/>
    <w:unhideWhenUsed/>
    <w:rsid w:val="00CF52BB"/>
    <w:rPr>
      <w:b/>
      <w:bCs/>
    </w:rPr>
  </w:style>
  <w:style w:type="character" w:customStyle="1" w:styleId="CommentSubjectChar">
    <w:name w:val="Comment Subject Char"/>
    <w:basedOn w:val="CommentTextChar"/>
    <w:link w:val="CommentSubject"/>
    <w:uiPriority w:val="99"/>
    <w:semiHidden/>
    <w:rsid w:val="00CF52BB"/>
    <w:rPr>
      <w:rFonts w:ascii="Palatino Linotype" w:eastAsia="SimSun" w:hAnsi="Palatino Linotype" w:cs="Times New Roman"/>
      <w:b/>
      <w:bCs/>
      <w:noProof/>
      <w:color w:val="000000"/>
      <w:sz w:val="20"/>
      <w:szCs w:val="20"/>
      <w:lang w:val="en-GB" w:eastAsia="zh-CN"/>
    </w:rPr>
  </w:style>
  <w:style w:type="paragraph" w:customStyle="1" w:styleId="CCGbodycopycolumn">
    <w:name w:val="CCG body copy_column"/>
    <w:basedOn w:val="CCGbodycopy"/>
    <w:qFormat/>
    <w:rsid w:val="00084802"/>
    <w:pPr>
      <w:jc w:val="left"/>
    </w:pPr>
    <w:rPr>
      <w:rFonts w:eastAsia="Verdana"/>
    </w:rPr>
  </w:style>
  <w:style w:type="paragraph" w:customStyle="1" w:styleId="CCGheadernumbered">
    <w:name w:val="CCG header numbered"/>
    <w:basedOn w:val="CCGheaderbodycopy"/>
    <w:qFormat/>
    <w:rsid w:val="00F01BB9"/>
    <w:pPr>
      <w:numPr>
        <w:numId w:val="47"/>
      </w:numPr>
      <w:spacing w:beforeLines="150" w:before="360"/>
      <w:jc w:val="both"/>
      <w:outlineLvl w:val="2"/>
    </w:pPr>
    <w:rPr>
      <w:bCs/>
      <w:noProof/>
      <w:color w:val="000000"/>
      <w:sz w:val="18"/>
      <w:szCs w:val="18"/>
      <w:lang w:eastAsia="de-DE"/>
    </w:rPr>
  </w:style>
  <w:style w:type="paragraph" w:customStyle="1" w:styleId="CCGHeadernumbered0">
    <w:name w:val="CCG Header (numbered)"/>
    <w:basedOn w:val="CCGheaderbodycopy"/>
    <w:qFormat/>
    <w:rsid w:val="00D30A7F"/>
    <w:pPr>
      <w:numPr>
        <w:numId w:val="49"/>
      </w:numPr>
    </w:pPr>
  </w:style>
  <w:style w:type="paragraph" w:customStyle="1" w:styleId="TitlePageMatter">
    <w:name w:val="Title Page Matter"/>
    <w:basedOn w:val="Normal"/>
    <w:link w:val="TitlePageMatterChar"/>
    <w:uiPriority w:val="4"/>
    <w:qFormat/>
    <w:rsid w:val="00141114"/>
    <w:pPr>
      <w:spacing w:line="240" w:lineRule="auto"/>
    </w:pPr>
    <w:rPr>
      <w:rFonts w:ascii="Arial" w:eastAsia="Verdana" w:hAnsi="Arial" w:cs="Arial"/>
      <w:color w:val="012069"/>
      <w:sz w:val="48"/>
      <w:szCs w:val="48"/>
    </w:rPr>
  </w:style>
  <w:style w:type="character" w:customStyle="1" w:styleId="TitlePageMatterChar">
    <w:name w:val="Title Page Matter Char"/>
    <w:basedOn w:val="DefaultParagraphFont"/>
    <w:link w:val="TitlePageMatter"/>
    <w:uiPriority w:val="4"/>
    <w:rsid w:val="00141114"/>
    <w:rPr>
      <w:rFonts w:ascii="Arial" w:eastAsia="Verdana" w:hAnsi="Arial" w:cs="Arial"/>
      <w:color w:val="012069"/>
      <w:sz w:val="48"/>
      <w:szCs w:val="48"/>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482905">
      <w:bodyDiv w:val="1"/>
      <w:marLeft w:val="0"/>
      <w:marRight w:val="0"/>
      <w:marTop w:val="0"/>
      <w:marBottom w:val="0"/>
      <w:divBdr>
        <w:top w:val="none" w:sz="0" w:space="0" w:color="auto"/>
        <w:left w:val="none" w:sz="0" w:space="0" w:color="auto"/>
        <w:bottom w:val="none" w:sz="0" w:space="0" w:color="auto"/>
        <w:right w:val="none" w:sz="0" w:space="0" w:color="auto"/>
      </w:divBdr>
    </w:div>
    <w:div w:id="401490968">
      <w:bodyDiv w:val="1"/>
      <w:marLeft w:val="0"/>
      <w:marRight w:val="0"/>
      <w:marTop w:val="0"/>
      <w:marBottom w:val="0"/>
      <w:divBdr>
        <w:top w:val="none" w:sz="0" w:space="0" w:color="auto"/>
        <w:left w:val="none" w:sz="0" w:space="0" w:color="auto"/>
        <w:bottom w:val="none" w:sz="0" w:space="0" w:color="auto"/>
        <w:right w:val="none" w:sz="0" w:space="0" w:color="auto"/>
      </w:divBdr>
    </w:div>
    <w:div w:id="562908723">
      <w:bodyDiv w:val="1"/>
      <w:marLeft w:val="0"/>
      <w:marRight w:val="0"/>
      <w:marTop w:val="0"/>
      <w:marBottom w:val="0"/>
      <w:divBdr>
        <w:top w:val="none" w:sz="0" w:space="0" w:color="auto"/>
        <w:left w:val="none" w:sz="0" w:space="0" w:color="auto"/>
        <w:bottom w:val="none" w:sz="0" w:space="0" w:color="auto"/>
        <w:right w:val="none" w:sz="0" w:space="0" w:color="auto"/>
      </w:divBdr>
    </w:div>
    <w:div w:id="856193282">
      <w:bodyDiv w:val="1"/>
      <w:marLeft w:val="0"/>
      <w:marRight w:val="0"/>
      <w:marTop w:val="0"/>
      <w:marBottom w:val="0"/>
      <w:divBdr>
        <w:top w:val="none" w:sz="0" w:space="0" w:color="auto"/>
        <w:left w:val="none" w:sz="0" w:space="0" w:color="auto"/>
        <w:bottom w:val="none" w:sz="0" w:space="0" w:color="auto"/>
        <w:right w:val="none" w:sz="0" w:space="0" w:color="auto"/>
      </w:divBdr>
    </w:div>
    <w:div w:id="921111125">
      <w:bodyDiv w:val="1"/>
      <w:marLeft w:val="0"/>
      <w:marRight w:val="0"/>
      <w:marTop w:val="0"/>
      <w:marBottom w:val="0"/>
      <w:divBdr>
        <w:top w:val="none" w:sz="0" w:space="0" w:color="auto"/>
        <w:left w:val="none" w:sz="0" w:space="0" w:color="auto"/>
        <w:bottom w:val="none" w:sz="0" w:space="0" w:color="auto"/>
        <w:right w:val="none" w:sz="0" w:space="0" w:color="auto"/>
      </w:divBdr>
    </w:div>
    <w:div w:id="1169175037">
      <w:bodyDiv w:val="1"/>
      <w:marLeft w:val="0"/>
      <w:marRight w:val="0"/>
      <w:marTop w:val="0"/>
      <w:marBottom w:val="0"/>
      <w:divBdr>
        <w:top w:val="none" w:sz="0" w:space="0" w:color="auto"/>
        <w:left w:val="none" w:sz="0" w:space="0" w:color="auto"/>
        <w:bottom w:val="none" w:sz="0" w:space="0" w:color="auto"/>
        <w:right w:val="none" w:sz="0" w:space="0" w:color="auto"/>
      </w:divBdr>
      <w:divsChild>
        <w:div w:id="88039599">
          <w:marLeft w:val="855"/>
          <w:marRight w:val="0"/>
          <w:marTop w:val="0"/>
          <w:marBottom w:val="0"/>
          <w:divBdr>
            <w:top w:val="none" w:sz="0" w:space="0" w:color="auto"/>
            <w:left w:val="none" w:sz="0" w:space="0" w:color="auto"/>
            <w:bottom w:val="none" w:sz="0" w:space="0" w:color="auto"/>
            <w:right w:val="none" w:sz="0" w:space="0" w:color="auto"/>
          </w:divBdr>
        </w:div>
      </w:divsChild>
    </w:div>
    <w:div w:id="1715889171">
      <w:bodyDiv w:val="1"/>
      <w:marLeft w:val="0"/>
      <w:marRight w:val="0"/>
      <w:marTop w:val="0"/>
      <w:marBottom w:val="0"/>
      <w:divBdr>
        <w:top w:val="none" w:sz="0" w:space="0" w:color="auto"/>
        <w:left w:val="none" w:sz="0" w:space="0" w:color="auto"/>
        <w:bottom w:val="none" w:sz="0" w:space="0" w:color="auto"/>
        <w:right w:val="none" w:sz="0" w:space="0" w:color="auto"/>
      </w:divBdr>
    </w:div>
    <w:div w:id="1955864985">
      <w:bodyDiv w:val="1"/>
      <w:marLeft w:val="0"/>
      <w:marRight w:val="0"/>
      <w:marTop w:val="0"/>
      <w:marBottom w:val="0"/>
      <w:divBdr>
        <w:top w:val="none" w:sz="0" w:space="0" w:color="auto"/>
        <w:left w:val="none" w:sz="0" w:space="0" w:color="auto"/>
        <w:bottom w:val="none" w:sz="0" w:space="0" w:color="auto"/>
        <w:right w:val="none" w:sz="0" w:space="0" w:color="auto"/>
      </w:divBdr>
    </w:div>
    <w:div w:id="2016877982">
      <w:bodyDiv w:val="1"/>
      <w:marLeft w:val="0"/>
      <w:marRight w:val="0"/>
      <w:marTop w:val="0"/>
      <w:marBottom w:val="0"/>
      <w:divBdr>
        <w:top w:val="none" w:sz="0" w:space="0" w:color="auto"/>
        <w:left w:val="none" w:sz="0" w:space="0" w:color="auto"/>
        <w:bottom w:val="none" w:sz="0" w:space="0" w:color="auto"/>
        <w:right w:val="none" w:sz="0" w:space="0" w:color="auto"/>
      </w:divBdr>
    </w:div>
    <w:div w:id="208112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ClimateCompatibleGrowt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ypa\Downloads\CCG%20project%20manual%20template.dotx" TargetMode="External"/></Relationships>
</file>

<file path=word/theme/theme1.xml><?xml version="1.0" encoding="utf-8"?>
<a:theme xmlns:a="http://schemas.openxmlformats.org/drawingml/2006/main" name="CCG Lecture theme">
  <a:themeElements>
    <a:clrScheme name="CCG Colours">
      <a:dk1>
        <a:srgbClr val="000000"/>
      </a:dk1>
      <a:lt1>
        <a:srgbClr val="FFFFFF"/>
      </a:lt1>
      <a:dk2>
        <a:srgbClr val="44546A"/>
      </a:dk2>
      <a:lt2>
        <a:srgbClr val="E7E6E6"/>
      </a:lt2>
      <a:accent1>
        <a:srgbClr val="012069"/>
      </a:accent1>
      <a:accent2>
        <a:srgbClr val="C8102E"/>
      </a:accent2>
      <a:accent3>
        <a:srgbClr val="AFC7FE"/>
      </a:accent3>
      <a:accent4>
        <a:srgbClr val="5F8EFD"/>
      </a:accent4>
      <a:accent5>
        <a:srgbClr val="0F56FD"/>
      </a:accent5>
      <a:accent6>
        <a:srgbClr val="910C22"/>
      </a:accent6>
      <a:hlink>
        <a:srgbClr val="4151C3"/>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CCG Lecture theme" id="{0F656C2D-E1CD-0849-AEFA-782DB2D17D9A}" vid="{E279BDDD-1989-354C-B772-D410CEB2004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3F727AA7180443A862CD9A25741398" ma:contentTypeVersion="18" ma:contentTypeDescription="Create a new document." ma:contentTypeScope="" ma:versionID="a15470f3de19f5213b20cf20a4995d57">
  <xsd:schema xmlns:xsd="http://www.w3.org/2001/XMLSchema" xmlns:xs="http://www.w3.org/2001/XMLSchema" xmlns:p="http://schemas.microsoft.com/office/2006/metadata/properties" xmlns:ns2="35b8b66e-5759-43c1-a138-f967a8bf5a20" xmlns:ns3="0b696a8a-ab1a-459b-a09e-44df7cbe9330" targetNamespace="http://schemas.microsoft.com/office/2006/metadata/properties" ma:root="true" ma:fieldsID="a0986734c870a0a15ed8795bbdb10adf" ns2:_="" ns3:_="">
    <xsd:import namespace="35b8b66e-5759-43c1-a138-f967a8bf5a20"/>
    <xsd:import namespace="0b696a8a-ab1a-459b-a09e-44df7cbe933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b8b66e-5759-43c1-a138-f967a8bf5a2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581a30b-7206-4dc0-86e4-cd83cec9bd9f}" ma:internalName="TaxCatchAll" ma:showField="CatchAllData" ma:web="35b8b66e-5759-43c1-a138-f967a8bf5a2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b696a8a-ab1a-459b-a09e-44df7cbe933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3b1f9f8-f5cc-49a8-8ca6-8016371bfc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b696a8a-ab1a-459b-a09e-44df7cbe9330">
      <Terms xmlns="http://schemas.microsoft.com/office/infopath/2007/PartnerControls"/>
    </lcf76f155ced4ddcb4097134ff3c332f>
    <TaxCatchAll xmlns="35b8b66e-5759-43c1-a138-f967a8bf5a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14D76-5B6C-46AA-B253-D55808AC1D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b8b66e-5759-43c1-a138-f967a8bf5a20"/>
    <ds:schemaRef ds:uri="0b696a8a-ab1a-459b-a09e-44df7cbe93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EEA097-1F98-49AB-936F-1A859010A3B0}">
  <ds:schemaRefs>
    <ds:schemaRef ds:uri="http://schemas.microsoft.com/office/2006/metadata/properties"/>
    <ds:schemaRef ds:uri="http://schemas.microsoft.com/office/infopath/2007/PartnerControls"/>
    <ds:schemaRef ds:uri="0b696a8a-ab1a-459b-a09e-44df7cbe9330"/>
    <ds:schemaRef ds:uri="35b8b66e-5759-43c1-a138-f967a8bf5a20"/>
  </ds:schemaRefs>
</ds:datastoreItem>
</file>

<file path=customXml/itemProps3.xml><?xml version="1.0" encoding="utf-8"?>
<ds:datastoreItem xmlns:ds="http://schemas.openxmlformats.org/officeDocument/2006/customXml" ds:itemID="{016C0424-B92D-4705-A71B-AAD84F93E48A}">
  <ds:schemaRefs>
    <ds:schemaRef ds:uri="http://schemas.microsoft.com/sharepoint/v3/contenttype/forms"/>
  </ds:schemaRefs>
</ds:datastoreItem>
</file>

<file path=customXml/itemProps4.xml><?xml version="1.0" encoding="utf-8"?>
<ds:datastoreItem xmlns:ds="http://schemas.openxmlformats.org/officeDocument/2006/customXml" ds:itemID="{EF8FD756-D48E-A541-AE2D-9D6D47392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C:\Users\gypa\Downloads\CCG project manual template.dotx</Template>
  <TotalTime>142</TotalTime>
  <Pages>4</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Sarel Greyling</cp:lastModifiedBy>
  <cp:revision>3</cp:revision>
  <cp:lastPrinted>2021-04-08T11:56:00Z</cp:lastPrinted>
  <dcterms:created xsi:type="dcterms:W3CDTF">2024-03-12T14:06:00Z</dcterms:created>
  <dcterms:modified xsi:type="dcterms:W3CDTF">2024-04-22T14:01:00Z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0x010100633F727AA7180443A862CD9A25741398</vt:lpwstr>
  </property>
  <property fmtid="{D5CDD505-2E9C-101B-9397-08002B2CF9AE}" pid="3" name="ZOTERO_PREF_1">
    <vt:lpwstr>&lt;data data-version="3" zotero-version="5.0.96"&gt;&lt;session id="Nibba70a"/&gt;&lt;style id="http://www.zotero.org/styles/elsevier-harvard"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y fmtid="{D5CDD505-2E9C-101B-9397-08002B2CF9AE}" pid="5" name="MediaServiceImageTags">
    <vt:lpwstr/>
  </property>
</Properties>
</file>